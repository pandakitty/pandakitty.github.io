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2160"/>
        <w:gridCol w:w="1195"/>
        <w:gridCol w:w="2848"/>
        <w:gridCol w:w="508"/>
        <w:gridCol w:w="98"/>
        <w:gridCol w:w="3257"/>
        <w:gridCol w:w="14"/>
      </w:tblGrid>
      <w:tr w:rsidR="00D266D4" w:rsidRPr="002B771B" w14:paraId="6B030AFC" w14:textId="77777777" w:rsidTr="002B771B">
        <w:trPr>
          <w:trHeight w:hRule="exact" w:val="675"/>
          <w:tblHeader/>
        </w:trPr>
        <w:tc>
          <w:tcPr>
            <w:tcW w:w="10080" w:type="dxa"/>
            <w:gridSpan w:val="7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7C16F657" w14:textId="77777777" w:rsidR="002B771B" w:rsidRPr="002B771B" w:rsidRDefault="003B7DB7" w:rsidP="002B771B">
            <w:pPr>
              <w:pStyle w:val="Title"/>
              <w:ind w:left="-108"/>
              <w:jc w:val="both"/>
              <w:rPr>
                <w:rFonts w:ascii="Arial Narrow" w:hAnsi="Arial Narrow"/>
                <w:sz w:val="32"/>
                <w:szCs w:val="32"/>
              </w:rPr>
            </w:pPr>
            <w:r w:rsidRPr="002B771B">
              <w:rPr>
                <w:rFonts w:ascii="Arial Narrow" w:hAnsi="Arial Narrow"/>
                <w:sz w:val="32"/>
                <w:szCs w:val="32"/>
              </w:rPr>
              <w:t>Ashley Love</w:t>
            </w:r>
          </w:p>
          <w:p w14:paraId="29DBA985" w14:textId="48659521" w:rsidR="003B7DB7" w:rsidRPr="002B771B" w:rsidRDefault="003B7DB7" w:rsidP="002B771B">
            <w:pPr>
              <w:pStyle w:val="Title"/>
              <w:ind w:left="-108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32"/>
                <w:szCs w:val="32"/>
              </w:rPr>
              <w:t>Data Science &amp; Business Analytics Professional</w:t>
            </w:r>
          </w:p>
        </w:tc>
      </w:tr>
      <w:tr w:rsidR="008C58C0" w:rsidRPr="002B771B" w14:paraId="4C2757BE" w14:textId="77777777" w:rsidTr="0066141D">
        <w:trPr>
          <w:trHeight w:val="50"/>
        </w:trPr>
        <w:tc>
          <w:tcPr>
            <w:tcW w:w="3355" w:type="dxa"/>
            <w:gridSpan w:val="2"/>
            <w:tcBorders>
              <w:top w:val="single" w:sz="12" w:space="0" w:color="000000" w:themeColor="text1"/>
            </w:tcBorders>
          </w:tcPr>
          <w:p w14:paraId="6EC9642C" w14:textId="77777777" w:rsidR="008C58C0" w:rsidRPr="002B771B" w:rsidRDefault="008C58C0" w:rsidP="002B771B">
            <w:pPr>
              <w:pStyle w:val="TableSmallRows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54" w:type="dxa"/>
            <w:gridSpan w:val="3"/>
            <w:tcBorders>
              <w:top w:val="single" w:sz="12" w:space="0" w:color="000000" w:themeColor="text1"/>
            </w:tcBorders>
          </w:tcPr>
          <w:p w14:paraId="3F14EB4A" w14:textId="77777777" w:rsidR="008C58C0" w:rsidRPr="002B771B" w:rsidRDefault="008C58C0" w:rsidP="002B771B">
            <w:pPr>
              <w:pStyle w:val="TableSmallRows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1" w:type="dxa"/>
            <w:gridSpan w:val="2"/>
            <w:tcBorders>
              <w:top w:val="single" w:sz="12" w:space="0" w:color="000000" w:themeColor="text1"/>
            </w:tcBorders>
          </w:tcPr>
          <w:p w14:paraId="209340BD" w14:textId="77777777" w:rsidR="008C58C0" w:rsidRPr="002B771B" w:rsidRDefault="008C58C0" w:rsidP="002B771B">
            <w:pPr>
              <w:pStyle w:val="TableSmallRows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8212E" w:rsidRPr="002B771B" w14:paraId="4D2259FC" w14:textId="77777777" w:rsidTr="0066141D">
        <w:trPr>
          <w:trHeight w:val="648"/>
        </w:trPr>
        <w:tc>
          <w:tcPr>
            <w:tcW w:w="3355" w:type="dxa"/>
            <w:gridSpan w:val="2"/>
            <w:tcBorders>
              <w:right w:val="single" w:sz="12" w:space="0" w:color="000000" w:themeColor="text1"/>
            </w:tcBorders>
            <w:vAlign w:val="center"/>
          </w:tcPr>
          <w:p w14:paraId="796F0005" w14:textId="77777777" w:rsidR="00E8212E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907-290-9079</w:t>
            </w:r>
          </w:p>
          <w:p w14:paraId="1C5DFFFF" w14:textId="3260BCDF" w:rsidR="002B771B" w:rsidRPr="002B771B" w:rsidRDefault="002B771B" w:rsidP="002B771B">
            <w:pPr>
              <w:jc w:val="both"/>
              <w:rPr>
                <w:rFonts w:ascii="Arial Narrow" w:hAnsi="Arial Narrow"/>
                <w:szCs w:val="20"/>
              </w:rPr>
            </w:pPr>
            <w:hyperlink r:id="rId11" w:history="1">
              <w:r w:rsidRPr="002B771B">
                <w:rPr>
                  <w:rStyle w:val="Hyperlink"/>
                  <w:rFonts w:ascii="Arial Narrow" w:hAnsi="Arial Narrow"/>
                  <w:szCs w:val="20"/>
                </w:rPr>
                <w:t>Ashelove6969@gmail.com</w:t>
              </w:r>
            </w:hyperlink>
          </w:p>
        </w:tc>
        <w:tc>
          <w:tcPr>
            <w:tcW w:w="3454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78B3586" w14:textId="443A96FF" w:rsidR="00E8212E" w:rsidRPr="002B771B" w:rsidRDefault="002B771B" w:rsidP="002B771B">
            <w:pPr>
              <w:jc w:val="both"/>
              <w:rPr>
                <w:rFonts w:ascii="Arial Narrow" w:hAnsi="Arial Narrow"/>
                <w:szCs w:val="20"/>
              </w:rPr>
            </w:pPr>
            <w:proofErr w:type="gramStart"/>
            <w:r w:rsidRPr="002B771B">
              <w:rPr>
                <w:rFonts w:ascii="Arial Narrow" w:hAnsi="Arial Narrow"/>
                <w:szCs w:val="20"/>
              </w:rPr>
              <w:t>pandakitty.github.io  |</w:t>
            </w:r>
            <w:proofErr w:type="gramEnd"/>
          </w:p>
          <w:p w14:paraId="5D32A9A9" w14:textId="7242B608" w:rsidR="002B771B" w:rsidRPr="002B771B" w:rsidRDefault="002B771B" w:rsidP="002B771B">
            <w:pPr>
              <w:jc w:val="both"/>
              <w:rPr>
                <w:rFonts w:ascii="Arial Narrow" w:hAnsi="Arial Narrow"/>
                <w:szCs w:val="20"/>
              </w:rPr>
            </w:pPr>
            <w:hyperlink r:id="rId12" w:history="1">
              <w:r w:rsidRPr="002B771B">
                <w:rPr>
                  <w:rStyle w:val="Hyperlink"/>
                  <w:rFonts w:ascii="Arial Narrow" w:hAnsi="Arial Narrow"/>
                  <w:szCs w:val="20"/>
                </w:rPr>
                <w:t>https://www.linkedin.com/in/ashe-love/</w:t>
              </w:r>
            </w:hyperlink>
          </w:p>
        </w:tc>
        <w:tc>
          <w:tcPr>
            <w:tcW w:w="3271" w:type="dxa"/>
            <w:gridSpan w:val="2"/>
            <w:tcBorders>
              <w:left w:val="single" w:sz="12" w:space="0" w:color="000000" w:themeColor="text1"/>
            </w:tcBorders>
            <w:vAlign w:val="center"/>
          </w:tcPr>
          <w:p w14:paraId="7BA391EE" w14:textId="187CCAFD" w:rsidR="00E8212E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Rancho Palos Verdes, CA</w:t>
            </w:r>
          </w:p>
        </w:tc>
      </w:tr>
      <w:tr w:rsidR="008C58C0" w:rsidRPr="002B771B" w14:paraId="78F5FB54" w14:textId="77777777" w:rsidTr="002B771B">
        <w:trPr>
          <w:trHeight w:val="80"/>
        </w:trPr>
        <w:tc>
          <w:tcPr>
            <w:tcW w:w="3355" w:type="dxa"/>
            <w:gridSpan w:val="2"/>
            <w:tcBorders>
              <w:bottom w:val="single" w:sz="12" w:space="0" w:color="000000" w:themeColor="text1"/>
            </w:tcBorders>
          </w:tcPr>
          <w:p w14:paraId="39E30292" w14:textId="77777777" w:rsidR="008C58C0" w:rsidRPr="002B771B" w:rsidRDefault="008C58C0" w:rsidP="002B771B">
            <w:pPr>
              <w:pStyle w:val="TableSmallRows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54" w:type="dxa"/>
            <w:gridSpan w:val="3"/>
            <w:tcBorders>
              <w:bottom w:val="single" w:sz="12" w:space="0" w:color="000000" w:themeColor="text1"/>
            </w:tcBorders>
          </w:tcPr>
          <w:p w14:paraId="54E675B4" w14:textId="77777777" w:rsidR="008C58C0" w:rsidRPr="002B771B" w:rsidRDefault="008C58C0" w:rsidP="002B771B">
            <w:pPr>
              <w:pStyle w:val="TableSmallRows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1" w:type="dxa"/>
            <w:gridSpan w:val="2"/>
            <w:tcBorders>
              <w:bottom w:val="single" w:sz="12" w:space="0" w:color="000000" w:themeColor="text1"/>
            </w:tcBorders>
          </w:tcPr>
          <w:p w14:paraId="283E4BFD" w14:textId="77777777" w:rsidR="008C58C0" w:rsidRPr="002B771B" w:rsidRDefault="008C58C0" w:rsidP="002B771B">
            <w:pPr>
              <w:pStyle w:val="TableSmallRows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5458C" w:rsidRPr="002B771B" w14:paraId="62E12525" w14:textId="77777777" w:rsidTr="002B771B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999"/>
        </w:trPr>
        <w:tc>
          <w:tcPr>
            <w:tcW w:w="2160" w:type="dxa"/>
            <w:tcBorders>
              <w:bottom w:val="single" w:sz="12" w:space="0" w:color="auto"/>
            </w:tcBorders>
          </w:tcPr>
          <w:p w14:paraId="0FB7BE3A" w14:textId="265DD56E" w:rsidR="0075458C" w:rsidRPr="002B771B" w:rsidRDefault="003B7DB7" w:rsidP="002B771B">
            <w:pPr>
              <w:pStyle w:val="Heading1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t>Professional Summary</w:t>
            </w:r>
          </w:p>
        </w:tc>
        <w:tc>
          <w:tcPr>
            <w:tcW w:w="7906" w:type="dxa"/>
            <w:gridSpan w:val="5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7098287" w14:textId="1904D180" w:rsidR="0075458C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Quantitative Data Scientist and Machine Learning Specialist with a </w:t>
            </w:r>
            <w:r w:rsidR="002B771B" w:rsidRPr="002B771B">
              <w:rPr>
                <w:rFonts w:ascii="Arial Narrow" w:hAnsi="Arial Narrow"/>
                <w:szCs w:val="20"/>
              </w:rPr>
              <w:t>bachelor’s degree in data science</w:t>
            </w:r>
            <w:r w:rsidRPr="002B771B">
              <w:rPr>
                <w:rFonts w:ascii="Arial Narrow" w:hAnsi="Arial Narrow"/>
                <w:szCs w:val="20"/>
              </w:rPr>
              <w:t xml:space="preserve">. </w:t>
            </w:r>
            <w:r w:rsidR="002B771B" w:rsidRPr="002B771B">
              <w:rPr>
                <w:rFonts w:ascii="Arial Narrow" w:hAnsi="Arial Narrow"/>
                <w:szCs w:val="20"/>
              </w:rPr>
              <w:t>I am an expert</w:t>
            </w:r>
            <w:r w:rsidRPr="002B771B">
              <w:rPr>
                <w:rFonts w:ascii="Arial Narrow" w:hAnsi="Arial Narrow"/>
                <w:szCs w:val="20"/>
              </w:rPr>
              <w:t xml:space="preserve"> in Python, SQL, and Deep Learning for predictive models and automated data pipelines. Leveraging a foundational background as a pediatric medical professional, I apply a "zero-discrepancy" mindset to high-stakes data environments. Proven track record in improving Data Quality Indices by 25% and achieving 98.5% precision in fraud detection</w:t>
            </w:r>
            <w:r w:rsidRPr="002B771B">
              <w:rPr>
                <w:rFonts w:ascii="Arial Narrow" w:hAnsi="Arial Narrow"/>
                <w:szCs w:val="20"/>
              </w:rPr>
              <w:t>.</w:t>
            </w:r>
          </w:p>
        </w:tc>
      </w:tr>
      <w:tr w:rsidR="0075458C" w:rsidRPr="002B771B" w14:paraId="2B2F4649" w14:textId="77777777" w:rsidTr="002B771B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2814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725AEDCE" w14:textId="57B72C18" w:rsidR="0075458C" w:rsidRPr="002B771B" w:rsidRDefault="00BD23DC" w:rsidP="002B771B">
            <w:pPr>
              <w:pStyle w:val="Heading1"/>
              <w:jc w:val="both"/>
              <w:rPr>
                <w:rFonts w:ascii="Arial Narrow" w:hAnsi="Arial Narrow"/>
                <w:sz w:val="20"/>
                <w:szCs w:val="20"/>
              </w:rPr>
            </w:pPr>
            <w:sdt>
              <w:sdtPr>
                <w:rPr>
                  <w:rFonts w:ascii="Arial Narrow" w:hAnsi="Arial Narrow"/>
                  <w:sz w:val="20"/>
                  <w:szCs w:val="20"/>
                </w:rPr>
                <w:id w:val="-1975742575"/>
                <w:placeholder>
                  <w:docPart w:val="CE03E4911F9E4B19ADDDE5405BA5D66B"/>
                </w:placeholder>
                <w:temporary/>
                <w:showingPlcHdr/>
                <w15:appearance w15:val="hidden"/>
              </w:sdtPr>
              <w:sdtEndPr/>
              <w:sdtContent>
                <w:r w:rsidR="001705BA" w:rsidRPr="002B771B">
                  <w:rPr>
                    <w:rFonts w:ascii="Arial Narrow" w:hAnsi="Arial Narrow"/>
                    <w:noProof/>
                    <w:sz w:val="20"/>
                    <w:szCs w:val="20"/>
                  </w:rPr>
                  <w:t>Education</w:t>
                </w:r>
              </w:sdtContent>
            </w:sdt>
            <w:r w:rsidR="003B7DB7" w:rsidRPr="002B771B">
              <w:rPr>
                <w:rFonts w:ascii="Arial Narrow" w:hAnsi="Arial Narrow"/>
                <w:sz w:val="20"/>
                <w:szCs w:val="20"/>
              </w:rPr>
              <w:t xml:space="preserve"> &amp; Honors 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561F139" w14:textId="099FDEA3" w:rsidR="0075458C" w:rsidRPr="002B771B" w:rsidRDefault="003B7DB7" w:rsidP="002B771B">
            <w:pPr>
              <w:pStyle w:val="Heading3"/>
              <w:jc w:val="both"/>
              <w:rPr>
                <w:rStyle w:val="Heading3Char"/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b w:val="0"/>
                <w:szCs w:val="20"/>
              </w:rPr>
              <w:t>Bellevue University | BS Data Science</w:t>
            </w:r>
          </w:p>
          <w:p w14:paraId="396FD513" w14:textId="3388B390" w:rsidR="0075458C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Bellevue, NE</w:t>
            </w:r>
          </w:p>
          <w:p w14:paraId="124E0AAE" w14:textId="0CE6F890" w:rsidR="001705BA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Degree Conferred – March 2026</w:t>
            </w:r>
            <w:r w:rsidR="001705BA" w:rsidRPr="002B771B">
              <w:rPr>
                <w:rFonts w:ascii="Arial Narrow" w:hAnsi="Arial Narrow"/>
                <w:szCs w:val="20"/>
              </w:rPr>
              <w:t xml:space="preserve"> </w:t>
            </w:r>
          </w:p>
          <w:p w14:paraId="2E4D4693" w14:textId="77777777" w:rsidR="0075458C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GPA 3.68</w:t>
            </w:r>
          </w:p>
          <w:p w14:paraId="2DC430C9" w14:textId="77777777" w:rsidR="003B7DB7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President’s &amp; Dean’s List: Recognized for maintaining a 4.0 GPA while carrying a full-time load. </w:t>
            </w:r>
          </w:p>
          <w:p w14:paraId="672E6310" w14:textId="77777777" w:rsidR="003B7DB7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423BD795" w14:textId="77777777" w:rsidR="003B7DB7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Bellevue University | BS Business Analytics </w:t>
            </w:r>
          </w:p>
          <w:p w14:paraId="107E8F2A" w14:textId="77777777" w:rsidR="003B7DB7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Expected Graduation – Fall 2026</w:t>
            </w:r>
          </w:p>
          <w:p w14:paraId="5A2B9399" w14:textId="77777777" w:rsidR="003B7DB7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Pursuing concurrent technical degree in Academic Good Standing. </w:t>
            </w:r>
          </w:p>
          <w:p w14:paraId="6F51C9A4" w14:textId="77777777" w:rsidR="003B7DB7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5ADD969B" w14:textId="77777777" w:rsidR="003B7DB7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Honors &amp; Societies</w:t>
            </w:r>
          </w:p>
          <w:p w14:paraId="56FC6158" w14:textId="79322FE6" w:rsidR="003B7DB7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Omega Nu Lambda – Inducted for academic excellence in higher education. </w:t>
            </w:r>
          </w:p>
        </w:tc>
      </w:tr>
      <w:tr w:rsidR="0075458C" w:rsidRPr="002B771B" w14:paraId="7056F817" w14:textId="77777777" w:rsidTr="002B771B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2706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4FA825C7" w14:textId="77777777" w:rsidR="0075458C" w:rsidRPr="002B771B" w:rsidRDefault="00BD23DC" w:rsidP="002B771B">
            <w:pPr>
              <w:pStyle w:val="Heading1"/>
              <w:jc w:val="both"/>
              <w:rPr>
                <w:rFonts w:ascii="Arial Narrow" w:hAnsi="Arial Narrow"/>
                <w:sz w:val="20"/>
                <w:szCs w:val="20"/>
              </w:rPr>
            </w:pPr>
            <w:sdt>
              <w:sdtPr>
                <w:rPr>
                  <w:rFonts w:ascii="Arial Narrow" w:hAnsi="Arial Narrow"/>
                  <w:sz w:val="20"/>
                  <w:szCs w:val="20"/>
                </w:rPr>
                <w:id w:val="1616246336"/>
                <w:placeholder>
                  <w:docPart w:val="09349B7C695D4672A16F8A9E393D5924"/>
                </w:placeholder>
                <w:temporary/>
                <w:showingPlcHdr/>
                <w15:appearance w15:val="hidden"/>
              </w:sdtPr>
              <w:sdtEndPr/>
              <w:sdtContent>
                <w:r w:rsidR="001705BA" w:rsidRPr="002B771B">
                  <w:rPr>
                    <w:rFonts w:ascii="Arial Narrow" w:hAnsi="Arial Narrow"/>
                    <w:noProof/>
                    <w:sz w:val="20"/>
                    <w:szCs w:val="20"/>
                  </w:rPr>
                  <w:t>Key Skills</w:t>
                </w:r>
              </w:sdtContent>
            </w:sdt>
          </w:p>
        </w:tc>
        <w:tc>
          <w:tcPr>
            <w:tcW w:w="4043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5139255C" w14:textId="77777777" w:rsidR="003B7DB7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Python </w:t>
            </w:r>
          </w:p>
          <w:p w14:paraId="1662CD38" w14:textId="77777777" w:rsidR="003B7DB7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148CA566" w14:textId="77777777" w:rsidR="00B94E41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2D9C3B78" w14:textId="77777777" w:rsidR="00B94E41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33DAB700" w14:textId="77777777" w:rsidR="00B94E41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03518E1A" w14:textId="6AC53523" w:rsidR="00B94E41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Machine Learning &amp; AI Deep Learning</w:t>
            </w:r>
          </w:p>
          <w:p w14:paraId="1D330C1A" w14:textId="77777777" w:rsidR="00B94E41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1AF2829F" w14:textId="77777777" w:rsidR="00B94E41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16C3B06F" w14:textId="77777777" w:rsidR="00B94E41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7A67FFB9" w14:textId="77777777" w:rsidR="00B94E41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2989EB69" w14:textId="77777777" w:rsidR="00B94E41" w:rsidRPr="002B771B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16F2243A" w14:textId="4A3AC6E6" w:rsidR="000D7C65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Advanced Analytics</w:t>
            </w:r>
          </w:p>
          <w:p w14:paraId="45F9DEB4" w14:textId="77777777" w:rsidR="003B7DB7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7287A940" w14:textId="77777777" w:rsidR="00B94E41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78BDB79B" w14:textId="77777777" w:rsidR="00B94E41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3FA740E2" w14:textId="77777777" w:rsidR="00B94E41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1FA5418F" w14:textId="77777777" w:rsidR="00B94E41" w:rsidRPr="002B771B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6DA421B9" w14:textId="77777777" w:rsidR="0075458C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Engineering &amp; Governance </w:t>
            </w:r>
          </w:p>
          <w:p w14:paraId="6264831C" w14:textId="4A98EC29" w:rsidR="003B7DB7" w:rsidRPr="002B771B" w:rsidRDefault="003B7DB7" w:rsidP="002B771B">
            <w:pPr>
              <w:jc w:val="both"/>
              <w:rPr>
                <w:rFonts w:ascii="Arial Narrow" w:hAnsi="Arial Narrow"/>
                <w:szCs w:val="20"/>
              </w:rPr>
            </w:pPr>
          </w:p>
        </w:tc>
        <w:tc>
          <w:tcPr>
            <w:tcW w:w="3863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20BB2C0" w14:textId="77777777" w:rsidR="00B94E41" w:rsidRPr="002B771B" w:rsidRDefault="00B94E41" w:rsidP="00B94E41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(Pandas, </w:t>
            </w:r>
            <w:proofErr w:type="spellStart"/>
            <w:r w:rsidRPr="002B771B">
              <w:rPr>
                <w:rFonts w:ascii="Arial Narrow" w:hAnsi="Arial Narrow"/>
                <w:szCs w:val="20"/>
              </w:rPr>
              <w:t>Numpy</w:t>
            </w:r>
            <w:proofErr w:type="spellEnd"/>
            <w:r w:rsidRPr="002B771B">
              <w:rPr>
                <w:rFonts w:ascii="Arial Narrow" w:hAnsi="Arial Narrow"/>
                <w:szCs w:val="20"/>
              </w:rPr>
              <w:t xml:space="preserve">, </w:t>
            </w:r>
            <w:proofErr w:type="spellStart"/>
            <w:r w:rsidRPr="002B771B">
              <w:rPr>
                <w:rFonts w:ascii="Arial Narrow" w:hAnsi="Arial Narrow"/>
                <w:szCs w:val="20"/>
              </w:rPr>
              <w:t>Sickit</w:t>
            </w:r>
            <w:proofErr w:type="spellEnd"/>
            <w:r w:rsidRPr="002B771B">
              <w:rPr>
                <w:rFonts w:ascii="Arial Narrow" w:hAnsi="Arial Narrow"/>
                <w:szCs w:val="20"/>
              </w:rPr>
              <w:t xml:space="preserve">-learn, Tensor Flow, </w:t>
            </w:r>
            <w:proofErr w:type="spellStart"/>
            <w:r w:rsidRPr="002B771B">
              <w:rPr>
                <w:rFonts w:ascii="Arial Narrow" w:hAnsi="Arial Narrow"/>
                <w:szCs w:val="20"/>
              </w:rPr>
              <w:t>Keras</w:t>
            </w:r>
            <w:proofErr w:type="spellEnd"/>
            <w:r w:rsidRPr="002B771B">
              <w:rPr>
                <w:rFonts w:ascii="Arial Narrow" w:hAnsi="Arial Narrow"/>
                <w:szCs w:val="20"/>
              </w:rPr>
              <w:t>) SQL (PostgreSQL, 3NF Normalization, Complex Joins, CTEs)</w:t>
            </w:r>
          </w:p>
          <w:p w14:paraId="449F3151" w14:textId="77777777" w:rsidR="0075458C" w:rsidRPr="002B771B" w:rsidRDefault="0075458C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503AFD13" w14:textId="77777777" w:rsidR="00B94E41" w:rsidRDefault="00B94E41" w:rsidP="00B94E41">
            <w:pPr>
              <w:jc w:val="both"/>
              <w:rPr>
                <w:rFonts w:ascii="Arial Narrow" w:hAnsi="Arial Narrow"/>
                <w:szCs w:val="20"/>
              </w:rPr>
            </w:pPr>
          </w:p>
          <w:p w14:paraId="427194F9" w14:textId="497608C3" w:rsidR="00B94E41" w:rsidRPr="002B771B" w:rsidRDefault="00B94E41" w:rsidP="00B94E41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(LSTM, RNN architectures), Random Forest, GBM, K-Means Clustering, Anomaly Detection &amp; SMOTE for imbalance datasets.</w:t>
            </w:r>
          </w:p>
          <w:p w14:paraId="1EAFD237" w14:textId="77777777" w:rsidR="002B771B" w:rsidRDefault="002B771B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0CB7F240" w14:textId="77777777" w:rsidR="00B94E41" w:rsidRPr="002B771B" w:rsidRDefault="00B94E41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2A20177E" w14:textId="77777777" w:rsidR="00B94E41" w:rsidRPr="002B771B" w:rsidRDefault="00B94E41" w:rsidP="00B94E41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(Time-Series </w:t>
            </w:r>
            <w:proofErr w:type="spellStart"/>
            <w:r w:rsidRPr="002B771B">
              <w:rPr>
                <w:rFonts w:ascii="Arial Narrow" w:hAnsi="Arial Narrow"/>
                <w:szCs w:val="20"/>
              </w:rPr>
              <w:t>Forcasting</w:t>
            </w:r>
            <w:proofErr w:type="spellEnd"/>
            <w:r w:rsidRPr="002B771B">
              <w:rPr>
                <w:rFonts w:ascii="Arial Narrow" w:hAnsi="Arial Narrow"/>
                <w:szCs w:val="20"/>
              </w:rPr>
              <w:t xml:space="preserve">, Sentiment Analysis (NLP), Geospatial </w:t>
            </w:r>
            <w:proofErr w:type="spellStart"/>
            <w:r w:rsidRPr="002B771B">
              <w:rPr>
                <w:rFonts w:ascii="Arial Narrow" w:hAnsi="Arial Narrow"/>
                <w:szCs w:val="20"/>
              </w:rPr>
              <w:t>Analaysis</w:t>
            </w:r>
            <w:proofErr w:type="spellEnd"/>
            <w:r w:rsidRPr="002B771B">
              <w:rPr>
                <w:rFonts w:ascii="Arial Narrow" w:hAnsi="Arial Narrow"/>
                <w:szCs w:val="20"/>
              </w:rPr>
              <w:t xml:space="preserve"> (</w:t>
            </w:r>
            <w:proofErr w:type="spellStart"/>
            <w:r w:rsidRPr="002B771B">
              <w:rPr>
                <w:rFonts w:ascii="Arial Narrow" w:hAnsi="Arial Narrow"/>
                <w:szCs w:val="20"/>
              </w:rPr>
              <w:t>GeoPandas</w:t>
            </w:r>
            <w:proofErr w:type="spellEnd"/>
            <w:r w:rsidRPr="002B771B">
              <w:rPr>
                <w:rFonts w:ascii="Arial Narrow" w:hAnsi="Arial Narrow"/>
                <w:szCs w:val="20"/>
              </w:rPr>
              <w:t xml:space="preserve">, Folium), Demand </w:t>
            </w:r>
            <w:proofErr w:type="spellStart"/>
            <w:r w:rsidRPr="002B771B">
              <w:rPr>
                <w:rFonts w:ascii="Arial Narrow" w:hAnsi="Arial Narrow"/>
                <w:szCs w:val="20"/>
              </w:rPr>
              <w:t>Forcasting</w:t>
            </w:r>
            <w:proofErr w:type="spellEnd"/>
            <w:r w:rsidRPr="002B771B">
              <w:rPr>
                <w:rFonts w:ascii="Arial Narrow" w:hAnsi="Arial Narrow"/>
                <w:szCs w:val="20"/>
              </w:rPr>
              <w:t xml:space="preserve">) </w:t>
            </w:r>
          </w:p>
          <w:p w14:paraId="245BC93C" w14:textId="77777777" w:rsidR="002B771B" w:rsidRPr="002B771B" w:rsidRDefault="002B771B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73522EF7" w14:textId="77777777" w:rsidR="002B771B" w:rsidRPr="002B771B" w:rsidRDefault="002B771B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72105A28" w14:textId="77777777" w:rsidR="002B771B" w:rsidRPr="002B771B" w:rsidRDefault="002B771B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0620BB42" w14:textId="77777777" w:rsidR="002B771B" w:rsidRPr="002B771B" w:rsidRDefault="002B771B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1BF71114" w14:textId="30BC8076" w:rsidR="002B771B" w:rsidRPr="002B771B" w:rsidRDefault="002B771B" w:rsidP="002B771B">
            <w:pPr>
              <w:ind w:left="0"/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(ETL Pipeline Development, Flask development); Data Governance (HIPPA Compliance, Data Privacy, Clinical Data Integrity)</w:t>
            </w:r>
          </w:p>
        </w:tc>
      </w:tr>
      <w:tr w:rsidR="0075458C" w:rsidRPr="002B771B" w14:paraId="682ABC14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008"/>
        </w:trPr>
        <w:tc>
          <w:tcPr>
            <w:tcW w:w="2160" w:type="dxa"/>
            <w:tcBorders>
              <w:top w:val="single" w:sz="12" w:space="0" w:color="auto"/>
            </w:tcBorders>
          </w:tcPr>
          <w:p w14:paraId="2B63DC77" w14:textId="77777777" w:rsidR="002B771B" w:rsidRPr="002B771B" w:rsidRDefault="002B771B" w:rsidP="002B771B">
            <w:pPr>
              <w:pStyle w:val="Heading1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537883AA" w14:textId="5FCBE02C" w:rsidR="0075458C" w:rsidRPr="002B771B" w:rsidRDefault="00552D20" w:rsidP="002B771B">
            <w:pPr>
              <w:pStyle w:val="Heading1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t>Technical Portfolio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7E6B28D2" w14:textId="342820AF" w:rsidR="0075458C" w:rsidRPr="002B771B" w:rsidRDefault="00552D20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b/>
                <w:bCs/>
                <w:szCs w:val="20"/>
              </w:rPr>
              <w:t>Financial Risk &amp; Fraud Mitigation:</w:t>
            </w:r>
            <w:r w:rsidRPr="002B771B">
              <w:rPr>
                <w:rFonts w:ascii="Arial Narrow" w:hAnsi="Arial Narrow"/>
                <w:szCs w:val="20"/>
              </w:rPr>
              <w:t xml:space="preserve"> Engineered a high-precision anomaly detection model (98.5% precision) using SMOTE to address imbalanced datasets and prioritize high-recall risk factors.</w:t>
            </w:r>
          </w:p>
          <w:p w14:paraId="2BC138CC" w14:textId="77777777" w:rsidR="00552D20" w:rsidRPr="002B771B" w:rsidRDefault="00552D20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304D941C" w14:textId="483FBEB0" w:rsidR="00552D20" w:rsidRPr="002B771B" w:rsidRDefault="00552D20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b/>
                <w:bCs/>
                <w:szCs w:val="20"/>
              </w:rPr>
              <w:t>Predictive Revenue Modeling:</w:t>
            </w:r>
            <w:r w:rsidRPr="002B771B">
              <w:rPr>
                <w:rFonts w:ascii="Arial Narrow" w:hAnsi="Arial Narrow"/>
                <w:szCs w:val="20"/>
              </w:rPr>
              <w:t xml:space="preserve"> Developed an E-Commerce sales forecasting pipeline utilizing Time-Series analysis to quantify seasonality and optimize stakeholder inventory allocation.</w:t>
            </w:r>
          </w:p>
          <w:p w14:paraId="6AE9A544" w14:textId="77777777" w:rsidR="00552D20" w:rsidRPr="002B771B" w:rsidRDefault="00552D20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04803D8A" w14:textId="77777777" w:rsidR="00552D20" w:rsidRPr="002B771B" w:rsidRDefault="00552D20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b/>
                <w:bCs/>
                <w:szCs w:val="20"/>
              </w:rPr>
              <w:t>Retention Analytics:</w:t>
            </w:r>
            <w:r w:rsidRPr="002B771B">
              <w:rPr>
                <w:rFonts w:ascii="Arial Narrow" w:hAnsi="Arial Narrow"/>
                <w:szCs w:val="20"/>
              </w:rPr>
              <w:t xml:space="preserve"> Deployed binary classification models to isolate key churn drivers, identifying "Contract Type" as a primary lever for long-term revenue stability.</w:t>
            </w:r>
          </w:p>
          <w:p w14:paraId="20837574" w14:textId="77777777" w:rsidR="00552D20" w:rsidRPr="002B771B" w:rsidRDefault="00552D20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144D0C4B" w14:textId="77777777" w:rsidR="00552D20" w:rsidRPr="002B771B" w:rsidRDefault="00552D20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B94E41">
              <w:rPr>
                <w:rFonts w:ascii="Arial Narrow" w:hAnsi="Arial Narrow"/>
                <w:b/>
                <w:bCs/>
                <w:szCs w:val="20"/>
              </w:rPr>
              <w:lastRenderedPageBreak/>
              <w:t>Geospatial Urban Equity:</w:t>
            </w:r>
            <w:r w:rsidRPr="002B771B">
              <w:rPr>
                <w:rFonts w:ascii="Arial Narrow" w:hAnsi="Arial Narrow"/>
                <w:szCs w:val="20"/>
              </w:rPr>
              <w:t xml:space="preserve"> Synthesized complex U.S. Census datasets via </w:t>
            </w:r>
            <w:proofErr w:type="spellStart"/>
            <w:r w:rsidRPr="002B771B">
              <w:rPr>
                <w:rFonts w:ascii="Arial Narrow" w:hAnsi="Arial Narrow"/>
                <w:szCs w:val="20"/>
              </w:rPr>
              <w:t>GeoPandas</w:t>
            </w:r>
            <w:proofErr w:type="spellEnd"/>
            <w:r w:rsidRPr="002B771B">
              <w:rPr>
                <w:rFonts w:ascii="Arial Narrow" w:hAnsi="Arial Narrow"/>
                <w:szCs w:val="20"/>
              </w:rPr>
              <w:t xml:space="preserve"> to map service deserts, providing a data-driven blueprint for equitable resource distribution</w:t>
            </w:r>
            <w:r w:rsidRPr="002B771B">
              <w:rPr>
                <w:rFonts w:ascii="Arial Narrow" w:hAnsi="Arial Narrow"/>
                <w:szCs w:val="20"/>
              </w:rPr>
              <w:t xml:space="preserve">. </w:t>
            </w:r>
          </w:p>
          <w:p w14:paraId="474261F7" w14:textId="77777777" w:rsidR="00552D20" w:rsidRPr="002B771B" w:rsidRDefault="00552D20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515FED98" w14:textId="7A474E25" w:rsidR="00552D20" w:rsidRPr="002B771B" w:rsidRDefault="002B771B" w:rsidP="002B771B">
            <w:pPr>
              <w:pStyle w:val="ListParagraph"/>
              <w:ind w:left="495"/>
              <w:jc w:val="both"/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 xml:space="preserve">** </w:t>
            </w:r>
            <w:r w:rsidR="00552D20" w:rsidRPr="002B771B">
              <w:rPr>
                <w:rFonts w:ascii="Arial Narrow" w:hAnsi="Arial Narrow"/>
                <w:szCs w:val="20"/>
              </w:rPr>
              <w:t xml:space="preserve">More Projects available </w:t>
            </w:r>
            <w:r w:rsidR="00127CF8" w:rsidRPr="002B771B">
              <w:rPr>
                <w:rFonts w:ascii="Arial Narrow" w:hAnsi="Arial Narrow"/>
                <w:szCs w:val="20"/>
              </w:rPr>
              <w:t>on portfolio</w:t>
            </w:r>
            <w:r w:rsidR="00552D20" w:rsidRPr="002B771B">
              <w:rPr>
                <w:rFonts w:ascii="Arial Narrow" w:hAnsi="Arial Narrow"/>
                <w:szCs w:val="20"/>
              </w:rPr>
              <w:t xml:space="preserve"> listed </w:t>
            </w:r>
            <w:r w:rsidR="00552D20" w:rsidRPr="002B771B">
              <w:rPr>
                <w:rFonts w:ascii="Arial Narrow" w:hAnsi="Arial Narrow"/>
                <w:szCs w:val="20"/>
              </w:rPr>
              <w:t>pandakitty.github.io</w:t>
            </w:r>
          </w:p>
        </w:tc>
      </w:tr>
      <w:tr w:rsidR="008B095A" w:rsidRPr="002B771B" w14:paraId="685BE0B2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25"/>
        </w:trPr>
        <w:tc>
          <w:tcPr>
            <w:tcW w:w="10066" w:type="dxa"/>
            <w:gridSpan w:val="6"/>
          </w:tcPr>
          <w:p w14:paraId="4A7E3FA1" w14:textId="05878576" w:rsidR="008B095A" w:rsidRPr="002B771B" w:rsidRDefault="008B095A" w:rsidP="002B771B">
            <w:pPr>
              <w:ind w:left="0"/>
              <w:jc w:val="both"/>
              <w:rPr>
                <w:rFonts w:ascii="Arial Narrow" w:hAnsi="Arial Narrow"/>
                <w:szCs w:val="20"/>
              </w:rPr>
            </w:pPr>
          </w:p>
        </w:tc>
      </w:tr>
      <w:tr w:rsidR="0075458C" w:rsidRPr="002B771B" w14:paraId="3DE7140C" w14:textId="77777777" w:rsidTr="002B771B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4"/>
        </w:trPr>
        <w:tc>
          <w:tcPr>
            <w:tcW w:w="3355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588475E" w14:textId="0FA78B95" w:rsidR="0075458C" w:rsidRPr="002B771B" w:rsidRDefault="00552D20" w:rsidP="002B771B">
            <w:pPr>
              <w:pStyle w:val="ExperienceTimeline"/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Professional Experience</w:t>
            </w:r>
          </w:p>
        </w:tc>
        <w:tc>
          <w:tcPr>
            <w:tcW w:w="3356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FE9AC67" w14:textId="1B74644C" w:rsidR="0075458C" w:rsidRPr="002B771B" w:rsidRDefault="0075458C" w:rsidP="002B771B">
            <w:pPr>
              <w:pStyle w:val="ExperienceTimeline"/>
              <w:jc w:val="both"/>
              <w:rPr>
                <w:rFonts w:ascii="Arial Narrow" w:hAnsi="Arial Narrow"/>
                <w:szCs w:val="20"/>
              </w:rPr>
            </w:pPr>
          </w:p>
        </w:tc>
        <w:tc>
          <w:tcPr>
            <w:tcW w:w="3355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E2F0BDF" w14:textId="5B386FCE" w:rsidR="0075458C" w:rsidRPr="002B771B" w:rsidRDefault="0075458C" w:rsidP="002B771B">
            <w:pPr>
              <w:pStyle w:val="ExperienceTimeline"/>
              <w:jc w:val="both"/>
              <w:rPr>
                <w:rFonts w:ascii="Arial Narrow" w:hAnsi="Arial Narrow"/>
                <w:szCs w:val="20"/>
              </w:rPr>
            </w:pPr>
          </w:p>
        </w:tc>
      </w:tr>
      <w:tr w:rsidR="0075458C" w:rsidRPr="002B771B" w14:paraId="2531FD7F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2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0BC01692" w14:textId="77777777" w:rsidR="0075458C" w:rsidRPr="002B771B" w:rsidRDefault="00552D20" w:rsidP="002B771B">
            <w:pPr>
              <w:pStyle w:val="Heading1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t xml:space="preserve">Medical Scribe </w:t>
            </w:r>
          </w:p>
          <w:p w14:paraId="195B75DB" w14:textId="77777777" w:rsidR="00552D20" w:rsidRPr="002B771B" w:rsidRDefault="00552D20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LDMTS (Remote)</w:t>
            </w:r>
          </w:p>
          <w:p w14:paraId="334903A9" w14:textId="47236DE3" w:rsidR="00552D20" w:rsidRPr="002B771B" w:rsidRDefault="00552D20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479-856-3285</w:t>
            </w:r>
          </w:p>
          <w:p w14:paraId="64F8E660" w14:textId="27DB20AF" w:rsidR="00552D20" w:rsidRPr="002B771B" w:rsidRDefault="00552D20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January 2022 to October 2022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4F4B4E24" w14:textId="30408EAF" w:rsidR="00552D20" w:rsidRPr="002B771B" w:rsidRDefault="00552D20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  <w:r w:rsidRPr="002B771B">
              <w:rPr>
                <w:rFonts w:ascii="Arial Narrow" w:hAnsi="Arial Narrow"/>
                <w:w w:val="105"/>
                <w:szCs w:val="20"/>
              </w:rPr>
              <w:t>Executed real-time dictation with 99%+ accuracy, translating unstructured clinical dialogue into structured, high-integrity medical records.</w:t>
            </w:r>
          </w:p>
          <w:p w14:paraId="1DF84FB3" w14:textId="77777777" w:rsidR="00552D20" w:rsidRPr="002B771B" w:rsidRDefault="00552D20" w:rsidP="002B771B">
            <w:pPr>
              <w:pStyle w:val="ListParagraph"/>
              <w:ind w:left="864"/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1701AB53" w14:textId="37AE9D5A" w:rsidR="00552D20" w:rsidRPr="002B771B" w:rsidRDefault="00552D20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  <w:r w:rsidRPr="002B771B">
              <w:rPr>
                <w:rFonts w:ascii="Arial Narrow" w:hAnsi="Arial Narrow"/>
                <w:w w:val="105"/>
                <w:szCs w:val="20"/>
              </w:rPr>
              <w:t>Ensured precise medical terminology and coding, applying a zero-discrepancy mindset to prevent downstream documentation errors</w:t>
            </w:r>
          </w:p>
          <w:p w14:paraId="054A1789" w14:textId="77777777" w:rsidR="00047131" w:rsidRPr="002B771B" w:rsidRDefault="00047131" w:rsidP="002B771B">
            <w:pPr>
              <w:pStyle w:val="ListParagraph"/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3BAADECC" w14:textId="53B137D6" w:rsidR="0075458C" w:rsidRPr="002B771B" w:rsidRDefault="002B771B" w:rsidP="002B771B">
            <w:pPr>
              <w:ind w:left="0"/>
              <w:jc w:val="right"/>
              <w:rPr>
                <w:rFonts w:ascii="Arial Narrow" w:hAnsi="Arial Narrow"/>
                <w:i/>
                <w:iCs/>
                <w:szCs w:val="20"/>
              </w:rPr>
            </w:pPr>
            <w:r>
              <w:rPr>
                <w:rFonts w:ascii="Arial Narrow" w:hAnsi="Arial Narrow"/>
                <w:i/>
                <w:iCs/>
                <w:szCs w:val="20"/>
              </w:rPr>
              <w:t xml:space="preserve">                                      </w:t>
            </w:r>
            <w:r w:rsidR="00047131" w:rsidRPr="002B771B">
              <w:rPr>
                <w:rFonts w:ascii="Arial Narrow" w:hAnsi="Arial Narrow"/>
                <w:i/>
                <w:iCs/>
                <w:szCs w:val="20"/>
              </w:rPr>
              <w:t>Reason for leaving: Better opportunities</w:t>
            </w:r>
          </w:p>
        </w:tc>
      </w:tr>
      <w:tr w:rsidR="0075458C" w:rsidRPr="002B771B" w14:paraId="5914E5FD" w14:textId="77777777" w:rsidTr="002B771B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2184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1EE67156" w14:textId="7D7AE719" w:rsidR="0075458C" w:rsidRPr="002B771B" w:rsidRDefault="00552D20" w:rsidP="002B771B">
            <w:pPr>
              <w:pStyle w:val="Heading1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t>Waitress</w:t>
            </w:r>
          </w:p>
          <w:p w14:paraId="0732A89D" w14:textId="1D1CDDE6" w:rsidR="00552D20" w:rsidRPr="002B771B" w:rsidRDefault="00552D20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Ray’s Place LLC</w:t>
            </w:r>
          </w:p>
          <w:p w14:paraId="0B39B380" w14:textId="20C6341D" w:rsidR="00552D20" w:rsidRPr="002B771B" w:rsidRDefault="00552D20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2412 Spenard Rd. Anchorage AK 99507</w:t>
            </w:r>
          </w:p>
          <w:p w14:paraId="542073BA" w14:textId="35ADAD84" w:rsidR="00552D20" w:rsidRPr="002B771B" w:rsidRDefault="002E1D16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907-274-0656</w:t>
            </w:r>
          </w:p>
          <w:p w14:paraId="29ED447F" w14:textId="6FD93D34" w:rsidR="002E1D16" w:rsidRPr="002B771B" w:rsidRDefault="002E1D16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Curtis Yim </w:t>
            </w:r>
          </w:p>
          <w:p w14:paraId="53EB4880" w14:textId="3AF1F944" w:rsidR="002E1D16" w:rsidRPr="002B771B" w:rsidRDefault="002E1D16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October 2021-October 2025</w:t>
            </w:r>
          </w:p>
          <w:p w14:paraId="09D6AC42" w14:textId="19B8C520" w:rsidR="00552D20" w:rsidRPr="002B771B" w:rsidRDefault="00552D20" w:rsidP="002B771B">
            <w:pPr>
              <w:rPr>
                <w:rFonts w:ascii="Arial Narrow" w:hAnsi="Arial Narrow"/>
                <w:szCs w:val="20"/>
              </w:rPr>
            </w:pP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8D70404" w14:textId="54685E11" w:rsidR="002E1D16" w:rsidRPr="002B771B" w:rsidRDefault="002E1D16" w:rsidP="002B771B">
            <w:pPr>
              <w:jc w:val="both"/>
              <w:rPr>
                <w:rFonts w:ascii="Arial Narrow" w:hAnsi="Arial Narrow"/>
                <w:b/>
                <w:bCs/>
                <w:w w:val="105"/>
                <w:szCs w:val="20"/>
              </w:rPr>
            </w:pPr>
            <w:r w:rsidRPr="002B771B">
              <w:rPr>
                <w:rFonts w:ascii="Arial Narrow" w:hAnsi="Arial Narrow"/>
                <w:b/>
                <w:bCs/>
                <w:w w:val="105"/>
                <w:szCs w:val="20"/>
              </w:rPr>
              <w:t xml:space="preserve"> </w:t>
            </w:r>
            <w:r w:rsidRPr="002B771B">
              <w:rPr>
                <w:rFonts w:ascii="Arial Narrow" w:hAnsi="Arial Narrow"/>
                <w:w w:val="105"/>
                <w:szCs w:val="20"/>
              </w:rPr>
              <w:t>Managed high-volume multitasking in fast-paced environments, using a predictive mindset to anticipate customer needs and optimize service workflow efficiency.</w:t>
            </w:r>
          </w:p>
          <w:p w14:paraId="74CBB2F3" w14:textId="77777777" w:rsidR="002B771B" w:rsidRDefault="002B771B" w:rsidP="002B771B">
            <w:pPr>
              <w:jc w:val="both"/>
              <w:rPr>
                <w:rFonts w:ascii="Arial Narrow" w:hAnsi="Arial Narrow"/>
                <w:b/>
                <w:bCs/>
                <w:w w:val="105"/>
                <w:szCs w:val="20"/>
              </w:rPr>
            </w:pPr>
          </w:p>
          <w:p w14:paraId="0BC1CB46" w14:textId="42ED9A2D" w:rsidR="002E1D16" w:rsidRPr="002B771B" w:rsidRDefault="002E1D16" w:rsidP="002B771B">
            <w:pPr>
              <w:jc w:val="both"/>
              <w:rPr>
                <w:rFonts w:ascii="Arial Narrow" w:hAnsi="Arial Narrow"/>
                <w:b/>
                <w:bCs/>
                <w:w w:val="105"/>
                <w:szCs w:val="20"/>
              </w:rPr>
            </w:pPr>
            <w:r w:rsidRPr="002B771B">
              <w:rPr>
                <w:rFonts w:ascii="Arial Narrow" w:hAnsi="Arial Narrow"/>
                <w:w w:val="105"/>
                <w:szCs w:val="20"/>
              </w:rPr>
              <w:t>Coordinated table turnover and floor coverage during peak hours to ensure maximum operational throughput and customer satisfaction.</w:t>
            </w:r>
          </w:p>
          <w:p w14:paraId="05FF6FC7" w14:textId="77777777" w:rsidR="0075458C" w:rsidRPr="002B771B" w:rsidRDefault="0075458C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0B9B1F85" w14:textId="7D18445C" w:rsidR="00047131" w:rsidRPr="002B771B" w:rsidRDefault="00047131" w:rsidP="002B771B">
            <w:pPr>
              <w:ind w:left="0"/>
              <w:jc w:val="right"/>
              <w:rPr>
                <w:rFonts w:ascii="Arial Narrow" w:hAnsi="Arial Narrow"/>
                <w:i/>
                <w:iCs/>
                <w:szCs w:val="20"/>
              </w:rPr>
            </w:pPr>
            <w:r w:rsidRPr="002B771B">
              <w:rPr>
                <w:rFonts w:ascii="Arial Narrow" w:hAnsi="Arial Narrow"/>
                <w:i/>
                <w:iCs/>
                <w:szCs w:val="20"/>
              </w:rPr>
              <w:t>Reason for leaving: Relocated from Alaska to California</w:t>
            </w:r>
          </w:p>
        </w:tc>
      </w:tr>
      <w:tr w:rsidR="0075458C" w:rsidRPr="002B771B" w14:paraId="326A4ECF" w14:textId="77777777" w:rsidTr="00127CF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599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564CFD8B" w14:textId="77777777" w:rsidR="0075458C" w:rsidRPr="002B771B" w:rsidRDefault="002E1D16" w:rsidP="002B771B">
            <w:pPr>
              <w:pStyle w:val="Heading1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t>Medical Assistant</w:t>
            </w:r>
          </w:p>
          <w:p w14:paraId="445DF27E" w14:textId="77777777" w:rsidR="002E1D16" w:rsidRPr="002B771B" w:rsidRDefault="002E1D16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Allergy, Asthma, and Immunology Center of Alaska </w:t>
            </w:r>
          </w:p>
          <w:p w14:paraId="3C6BA4B6" w14:textId="77777777" w:rsidR="002E1D16" w:rsidRPr="002B771B" w:rsidRDefault="002E1D16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3841 Piper </w:t>
            </w:r>
            <w:proofErr w:type="spellStart"/>
            <w:proofErr w:type="gramStart"/>
            <w:r w:rsidRPr="002B771B">
              <w:rPr>
                <w:rFonts w:ascii="Arial Narrow" w:hAnsi="Arial Narrow"/>
                <w:szCs w:val="20"/>
              </w:rPr>
              <w:t>St.,STE</w:t>
            </w:r>
            <w:proofErr w:type="spellEnd"/>
            <w:proofErr w:type="gramEnd"/>
            <w:r w:rsidRPr="002B771B">
              <w:rPr>
                <w:rFonts w:ascii="Arial Narrow" w:hAnsi="Arial Narrow"/>
                <w:szCs w:val="20"/>
              </w:rPr>
              <w:t xml:space="preserve"> T4-054, Anchorage AK 99508 </w:t>
            </w:r>
          </w:p>
          <w:p w14:paraId="420DBB26" w14:textId="77777777" w:rsidR="002E1D16" w:rsidRPr="002B771B" w:rsidRDefault="002E1D16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907-562-6228</w:t>
            </w:r>
          </w:p>
          <w:p w14:paraId="0DA96A4E" w14:textId="77777777" w:rsidR="002E1D16" w:rsidRPr="002B771B" w:rsidRDefault="002E1D16" w:rsidP="002B771B">
            <w:pPr>
              <w:rPr>
                <w:rFonts w:ascii="Arial Narrow" w:hAnsi="Arial Narrow"/>
                <w:szCs w:val="20"/>
              </w:rPr>
            </w:pPr>
            <w:proofErr w:type="spellStart"/>
            <w:r w:rsidRPr="002B771B">
              <w:rPr>
                <w:rFonts w:ascii="Arial Narrow" w:hAnsi="Arial Narrow"/>
                <w:szCs w:val="20"/>
              </w:rPr>
              <w:t>Tassani</w:t>
            </w:r>
            <w:proofErr w:type="spellEnd"/>
            <w:r w:rsidRPr="002B771B">
              <w:rPr>
                <w:rFonts w:ascii="Arial Narrow" w:hAnsi="Arial Narrow"/>
                <w:szCs w:val="20"/>
              </w:rPr>
              <w:t xml:space="preserve"> Ramirez</w:t>
            </w:r>
          </w:p>
          <w:p w14:paraId="45DCB9EC" w14:textId="5725A9AA" w:rsidR="00127CF8" w:rsidRPr="002B771B" w:rsidRDefault="00127CF8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July 2021 to December 2021</w:t>
            </w:r>
          </w:p>
          <w:p w14:paraId="11C80F5A" w14:textId="2FBFF179" w:rsidR="002E1D16" w:rsidRPr="002B771B" w:rsidRDefault="002E1D16" w:rsidP="002B771B">
            <w:pPr>
              <w:rPr>
                <w:rFonts w:ascii="Arial Narrow" w:hAnsi="Arial Narrow"/>
                <w:szCs w:val="20"/>
              </w:rPr>
            </w:pP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73D69612" w14:textId="494FDCD8" w:rsidR="0075458C" w:rsidRPr="002B771B" w:rsidRDefault="00127CF8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w w:val="105"/>
                <w:szCs w:val="20"/>
              </w:rPr>
              <w:t xml:space="preserve"> </w:t>
            </w:r>
          </w:p>
          <w:p w14:paraId="0C6EF2C6" w14:textId="77777777" w:rsidR="00127CF8" w:rsidRPr="002B771B" w:rsidRDefault="00127CF8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1D4ABE9E" w14:textId="1B0710F6" w:rsidR="00127CF8" w:rsidRDefault="00127CF8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Facilitated seamless data flow for multidisciplinary teams by expertly handling administrative responsibilities and acting as a proactive liaison across diverse stakeholders.</w:t>
            </w:r>
          </w:p>
          <w:p w14:paraId="39DB2E42" w14:textId="77777777" w:rsidR="002B771B" w:rsidRPr="002B771B" w:rsidRDefault="002B771B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577F685F" w14:textId="288A6DD3" w:rsidR="00127CF8" w:rsidRPr="002B771B" w:rsidRDefault="00127CF8" w:rsidP="002B771B">
            <w:pPr>
              <w:jc w:val="both"/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Utilized </w:t>
            </w:r>
            <w:r w:rsidR="00350F09" w:rsidRPr="002B771B">
              <w:rPr>
                <w:rFonts w:ascii="Arial Narrow" w:hAnsi="Arial Narrow"/>
                <w:szCs w:val="20"/>
              </w:rPr>
              <w:t>Allscripts</w:t>
            </w:r>
            <w:r w:rsidRPr="002B771B">
              <w:rPr>
                <w:rFonts w:ascii="Arial Narrow" w:hAnsi="Arial Narrow"/>
                <w:szCs w:val="20"/>
              </w:rPr>
              <w:t xml:space="preserve"> EHR for computerized data entry and information processing, ensuring accurate data input and management of individualized care protocols.</w:t>
            </w:r>
          </w:p>
          <w:p w14:paraId="487EFCE8" w14:textId="77777777" w:rsidR="00127CF8" w:rsidRPr="002B771B" w:rsidRDefault="00127CF8" w:rsidP="002B771B">
            <w:pPr>
              <w:jc w:val="both"/>
              <w:rPr>
                <w:rFonts w:ascii="Arial Narrow" w:hAnsi="Arial Narrow"/>
                <w:szCs w:val="20"/>
              </w:rPr>
            </w:pPr>
          </w:p>
          <w:p w14:paraId="4301AD83" w14:textId="28DEAE5C" w:rsidR="00047131" w:rsidRPr="002B771B" w:rsidRDefault="00047131" w:rsidP="002B771B">
            <w:pPr>
              <w:jc w:val="right"/>
              <w:rPr>
                <w:rFonts w:ascii="Arial Narrow" w:hAnsi="Arial Narrow"/>
                <w:i/>
                <w:iCs/>
                <w:szCs w:val="20"/>
              </w:rPr>
            </w:pPr>
            <w:r w:rsidRPr="002B771B">
              <w:rPr>
                <w:rFonts w:ascii="Arial Narrow" w:hAnsi="Arial Narrow"/>
                <w:i/>
                <w:iCs/>
                <w:szCs w:val="20"/>
              </w:rPr>
              <w:t xml:space="preserve">Reason for leaving: Better </w:t>
            </w:r>
            <w:r w:rsidR="00350F09" w:rsidRPr="002B771B">
              <w:rPr>
                <w:rFonts w:ascii="Arial Narrow" w:hAnsi="Arial Narrow"/>
                <w:i/>
                <w:iCs/>
                <w:szCs w:val="20"/>
              </w:rPr>
              <w:t>opportunities</w:t>
            </w:r>
          </w:p>
        </w:tc>
      </w:tr>
      <w:tr w:rsidR="00127CF8" w:rsidRPr="002B771B" w14:paraId="7C4C2EC2" w14:textId="77777777" w:rsidTr="00127CF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599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448515F3" w14:textId="77777777" w:rsidR="00127CF8" w:rsidRPr="002B771B" w:rsidRDefault="00047131" w:rsidP="002B771B">
            <w:pPr>
              <w:pStyle w:val="Heading1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t>Pediatric Medical Assistant</w:t>
            </w:r>
          </w:p>
          <w:p w14:paraId="3AD1E512" w14:textId="599FB14D" w:rsidR="00047131" w:rsidRPr="002B771B" w:rsidRDefault="00047131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South Central Foundation</w:t>
            </w:r>
            <w:r w:rsidR="00350F09" w:rsidRPr="002B771B">
              <w:rPr>
                <w:rFonts w:ascii="Arial Narrow" w:hAnsi="Arial Narrow"/>
                <w:szCs w:val="20"/>
              </w:rPr>
              <w:t>, Pediatrics</w:t>
            </w:r>
          </w:p>
          <w:p w14:paraId="494E77E3" w14:textId="4A77561A" w:rsidR="00047131" w:rsidRPr="002B771B" w:rsidRDefault="00047131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4501 </w:t>
            </w:r>
            <w:r w:rsidR="00350F09" w:rsidRPr="002B771B">
              <w:rPr>
                <w:rFonts w:ascii="Arial Narrow" w:hAnsi="Arial Narrow"/>
                <w:szCs w:val="20"/>
              </w:rPr>
              <w:t>Diplomacy</w:t>
            </w:r>
            <w:r w:rsidRPr="002B771B">
              <w:rPr>
                <w:rFonts w:ascii="Arial Narrow" w:hAnsi="Arial Narrow"/>
                <w:szCs w:val="20"/>
              </w:rPr>
              <w:t xml:space="preserve"> Drive, Anchorage AK 99507</w:t>
            </w:r>
          </w:p>
          <w:p w14:paraId="3C1754DB" w14:textId="77777777" w:rsidR="00047131" w:rsidRPr="002B771B" w:rsidRDefault="00047131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907-729-4977</w:t>
            </w:r>
          </w:p>
          <w:p w14:paraId="236F43BD" w14:textId="77777777" w:rsidR="00047131" w:rsidRPr="002B771B" w:rsidRDefault="00047131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Brittney Press/ Ralph</w:t>
            </w:r>
          </w:p>
          <w:p w14:paraId="090F76A0" w14:textId="0E9BE52F" w:rsidR="00047131" w:rsidRPr="002B771B" w:rsidRDefault="00047131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February 2020 to July 2020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93DF2D8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4A9C13F6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49A342DC" w14:textId="34BDCB47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  <w:r w:rsidRPr="002B771B">
              <w:rPr>
                <w:rFonts w:ascii="Arial Narrow" w:hAnsi="Arial Narrow"/>
                <w:w w:val="105"/>
                <w:szCs w:val="20"/>
              </w:rPr>
              <w:t>Managed critical NICU infant metrics with 100% data integrity for life-sensitive variables.</w:t>
            </w:r>
          </w:p>
          <w:p w14:paraId="19E91C6A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0B738F0C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14461CAD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489E3712" w14:textId="77777777" w:rsidR="00047131" w:rsidRPr="00047131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1748D355" w14:textId="3239FD0C" w:rsidR="00047131" w:rsidRPr="00047131" w:rsidRDefault="00047131" w:rsidP="002B771B">
            <w:pPr>
              <w:jc w:val="right"/>
              <w:rPr>
                <w:rFonts w:ascii="Arial Narrow" w:hAnsi="Arial Narrow"/>
                <w:w w:val="105"/>
                <w:szCs w:val="20"/>
              </w:rPr>
            </w:pPr>
            <w:r w:rsidRPr="00047131">
              <w:rPr>
                <w:rFonts w:ascii="Arial Narrow" w:hAnsi="Arial Narrow"/>
                <w:i/>
                <w:iCs/>
                <w:w w:val="105"/>
                <w:szCs w:val="20"/>
              </w:rPr>
              <w:t>Reason for Leaving: Seeking better work-life balance during COVID-19 pandemic.</w:t>
            </w:r>
          </w:p>
          <w:p w14:paraId="31469844" w14:textId="77777777" w:rsidR="00127CF8" w:rsidRPr="002B771B" w:rsidRDefault="00127CF8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</w:tc>
      </w:tr>
      <w:tr w:rsidR="00127CF8" w:rsidRPr="002B771B" w14:paraId="537144CB" w14:textId="77777777" w:rsidTr="002B771B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536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36076418" w14:textId="77777777" w:rsidR="00127CF8" w:rsidRPr="002B771B" w:rsidRDefault="00047131" w:rsidP="002B771B">
            <w:pPr>
              <w:pStyle w:val="Heading1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lastRenderedPageBreak/>
              <w:t>Floor Worker</w:t>
            </w:r>
          </w:p>
          <w:p w14:paraId="47DB879F" w14:textId="77777777" w:rsidR="00047131" w:rsidRPr="002B771B" w:rsidRDefault="00047131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Tudor Bingo</w:t>
            </w:r>
          </w:p>
          <w:p w14:paraId="7AE32961" w14:textId="588A1C1E" w:rsidR="00047131" w:rsidRPr="002B771B" w:rsidRDefault="00047131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1436 E</w:t>
            </w:r>
            <w:r w:rsidR="002B771B" w:rsidRPr="002B771B">
              <w:rPr>
                <w:rFonts w:ascii="Arial Narrow" w:hAnsi="Arial Narrow"/>
                <w:szCs w:val="20"/>
              </w:rPr>
              <w:t>ast T</w:t>
            </w:r>
            <w:r w:rsidRPr="002B771B">
              <w:rPr>
                <w:rFonts w:ascii="Arial Narrow" w:hAnsi="Arial Narrow"/>
                <w:szCs w:val="20"/>
              </w:rPr>
              <w:t>udor R</w:t>
            </w:r>
            <w:r w:rsidR="002B771B" w:rsidRPr="002B771B">
              <w:rPr>
                <w:rFonts w:ascii="Arial Narrow" w:hAnsi="Arial Narrow"/>
                <w:szCs w:val="20"/>
              </w:rPr>
              <w:t>oad</w:t>
            </w:r>
            <w:r w:rsidRPr="002B771B">
              <w:rPr>
                <w:rFonts w:ascii="Arial Narrow" w:hAnsi="Arial Narrow"/>
                <w:szCs w:val="20"/>
              </w:rPr>
              <w:t xml:space="preserve"> Anchorage AK 99508 </w:t>
            </w:r>
          </w:p>
          <w:p w14:paraId="48F94E94" w14:textId="77777777" w:rsidR="00047131" w:rsidRPr="002B771B" w:rsidRDefault="00047131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907-561-4646</w:t>
            </w:r>
          </w:p>
          <w:p w14:paraId="4D8B2A87" w14:textId="252A4B2D" w:rsidR="00047131" w:rsidRPr="002B771B" w:rsidRDefault="00047131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Heather Jones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421A488E" w14:textId="77777777" w:rsidR="00127CF8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  <w:r w:rsidRPr="002B771B">
              <w:rPr>
                <w:rFonts w:ascii="Arial Narrow" w:hAnsi="Arial Narrow"/>
                <w:w w:val="105"/>
                <w:szCs w:val="20"/>
              </w:rPr>
              <w:t>Handled rapid-fire financial transactions, ensuring zero-discrepancy in cash-on-hand metrics.</w:t>
            </w:r>
          </w:p>
          <w:p w14:paraId="0A25CF73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3A239B94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6EEB498B" w14:textId="2C981AD2" w:rsidR="00047131" w:rsidRPr="002B771B" w:rsidRDefault="00047131" w:rsidP="002B771B">
            <w:pPr>
              <w:jc w:val="right"/>
              <w:rPr>
                <w:rFonts w:ascii="Arial Narrow" w:hAnsi="Arial Narrow"/>
                <w:i/>
                <w:iCs/>
                <w:w w:val="105"/>
                <w:szCs w:val="20"/>
              </w:rPr>
            </w:pPr>
            <w:r w:rsidRPr="002B771B">
              <w:rPr>
                <w:rFonts w:ascii="Arial Narrow" w:hAnsi="Arial Narrow"/>
                <w:i/>
                <w:iCs/>
                <w:w w:val="105"/>
                <w:szCs w:val="20"/>
              </w:rPr>
              <w:t>Reason for Leaving: Reinstated medical certification to return to healthcare.</w:t>
            </w:r>
          </w:p>
        </w:tc>
      </w:tr>
      <w:tr w:rsidR="00047131" w:rsidRPr="002B771B" w14:paraId="3FBA3B64" w14:textId="77777777" w:rsidTr="00127CF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599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6AF8FCA2" w14:textId="77777777" w:rsidR="00350F09" w:rsidRPr="002B771B" w:rsidRDefault="00350F09" w:rsidP="002B771B">
            <w:pPr>
              <w:pStyle w:val="Heading1"/>
              <w:rPr>
                <w:rFonts w:ascii="Arial Narrow" w:hAnsi="Arial Narrow"/>
                <w:sz w:val="20"/>
                <w:szCs w:val="20"/>
              </w:rPr>
            </w:pPr>
          </w:p>
          <w:p w14:paraId="228E3423" w14:textId="5F556B0F" w:rsidR="00047131" w:rsidRPr="002B771B" w:rsidRDefault="00047131" w:rsidP="002B771B">
            <w:pPr>
              <w:pStyle w:val="Heading1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t>Medical Assistant</w:t>
            </w:r>
          </w:p>
          <w:p w14:paraId="3E18F819" w14:textId="77777777" w:rsidR="00047131" w:rsidRPr="002B771B" w:rsidRDefault="00047131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Urgent Care of Alaska </w:t>
            </w:r>
            <w:r w:rsidR="00350F09" w:rsidRPr="002B771B">
              <w:rPr>
                <w:rFonts w:ascii="Arial Narrow" w:hAnsi="Arial Narrow"/>
                <w:szCs w:val="20"/>
              </w:rPr>
              <w:t xml:space="preserve">(Part-time) </w:t>
            </w:r>
          </w:p>
          <w:p w14:paraId="606AE710" w14:textId="54336EDB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1301 Huffman Road, STE 100, Anchorage AK 99515 </w:t>
            </w:r>
          </w:p>
          <w:p w14:paraId="6944F0DF" w14:textId="02A4D93A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907-245-1199</w:t>
            </w:r>
          </w:p>
          <w:p w14:paraId="4CA7A9F0" w14:textId="7E7CE64D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Laura Bailey </w:t>
            </w:r>
          </w:p>
          <w:p w14:paraId="4FA0A71E" w14:textId="2B8B2D9E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April 2019 to July 2019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4FC81EA2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40307462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1B0DE4CD" w14:textId="53F17D99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  <w:r w:rsidRPr="002B771B">
              <w:rPr>
                <w:rFonts w:ascii="Arial Narrow" w:hAnsi="Arial Narrow"/>
                <w:w w:val="105"/>
                <w:szCs w:val="20"/>
              </w:rPr>
              <w:t>Recorded precise transaction data using cloud-based database systems.</w:t>
            </w:r>
          </w:p>
          <w:p w14:paraId="0BA9EA30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46CC688B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i/>
                <w:iCs/>
                <w:w w:val="105"/>
                <w:szCs w:val="20"/>
              </w:rPr>
            </w:pPr>
          </w:p>
          <w:p w14:paraId="0F669C49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i/>
                <w:iCs/>
                <w:w w:val="105"/>
                <w:szCs w:val="20"/>
              </w:rPr>
            </w:pPr>
          </w:p>
          <w:p w14:paraId="6138163E" w14:textId="40D74E00" w:rsidR="00047131" w:rsidRPr="002B771B" w:rsidRDefault="00047131" w:rsidP="002B771B">
            <w:pPr>
              <w:jc w:val="right"/>
              <w:rPr>
                <w:rFonts w:ascii="Arial Narrow" w:hAnsi="Arial Narrow"/>
                <w:i/>
                <w:iCs/>
                <w:w w:val="105"/>
                <w:szCs w:val="20"/>
              </w:rPr>
            </w:pPr>
            <w:r w:rsidRPr="002B771B">
              <w:rPr>
                <w:rFonts w:ascii="Arial Narrow" w:hAnsi="Arial Narrow"/>
                <w:i/>
                <w:iCs/>
                <w:w w:val="105"/>
                <w:szCs w:val="20"/>
              </w:rPr>
              <w:t>Reason for Leaving: This was just for extra income.</w:t>
            </w:r>
          </w:p>
        </w:tc>
      </w:tr>
      <w:tr w:rsidR="00047131" w:rsidRPr="002B771B" w14:paraId="7B8B5BED" w14:textId="77777777" w:rsidTr="00127CF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599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777DCF06" w14:textId="77777777" w:rsidR="00047131" w:rsidRPr="002B771B" w:rsidRDefault="00047131" w:rsidP="002B771B">
            <w:pPr>
              <w:pStyle w:val="Heading1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t xml:space="preserve">Medical Assistant </w:t>
            </w:r>
          </w:p>
          <w:p w14:paraId="64F02C55" w14:textId="77777777" w:rsidR="00047131" w:rsidRPr="002B771B" w:rsidRDefault="00047131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Anchorage Fracture &amp; Orthopedics </w:t>
            </w:r>
          </w:p>
          <w:p w14:paraId="3105D016" w14:textId="562B0003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3831 Piper St., STE 220, Anchorage AK 99508</w:t>
            </w:r>
          </w:p>
          <w:p w14:paraId="52D8CC8D" w14:textId="12EB58F4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907-563-3145</w:t>
            </w:r>
          </w:p>
          <w:p w14:paraId="124FF439" w14:textId="2BE88256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Joyce Scott</w:t>
            </w:r>
          </w:p>
          <w:p w14:paraId="7BE03323" w14:textId="6ACFB287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October 2018 to November 2019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17C0215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2072DDE3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5DB3510C" w14:textId="2D6896ED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  <w:r w:rsidRPr="002B771B">
              <w:rPr>
                <w:rFonts w:ascii="Arial Narrow" w:hAnsi="Arial Narrow"/>
                <w:w w:val="105"/>
                <w:szCs w:val="20"/>
              </w:rPr>
              <w:t xml:space="preserve">Aggregated patient data across multiple EMR architectures (Epic, NextGen) into standardized variables. </w:t>
            </w:r>
          </w:p>
          <w:p w14:paraId="00AAD14E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23C04641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6316C4DE" w14:textId="364C7CE8" w:rsidR="00047131" w:rsidRPr="002B771B" w:rsidRDefault="00047131" w:rsidP="002B771B">
            <w:pPr>
              <w:jc w:val="right"/>
              <w:rPr>
                <w:rFonts w:ascii="Arial Narrow" w:hAnsi="Arial Narrow"/>
                <w:i/>
                <w:iCs/>
                <w:w w:val="105"/>
                <w:szCs w:val="20"/>
              </w:rPr>
            </w:pPr>
            <w:r w:rsidRPr="002B771B">
              <w:rPr>
                <w:rFonts w:ascii="Arial Narrow" w:hAnsi="Arial Narrow"/>
                <w:i/>
                <w:iCs/>
                <w:w w:val="105"/>
                <w:szCs w:val="20"/>
              </w:rPr>
              <w:t>Reason for Leaving: Company-wide workforce reduction</w:t>
            </w:r>
          </w:p>
        </w:tc>
      </w:tr>
      <w:tr w:rsidR="00047131" w:rsidRPr="002B771B" w14:paraId="0AEEAC4A" w14:textId="77777777" w:rsidTr="00127CF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599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1D4CE086" w14:textId="30D556FA" w:rsidR="00047131" w:rsidRPr="002B771B" w:rsidRDefault="00047131" w:rsidP="002B771B">
            <w:pPr>
              <w:pStyle w:val="Heading1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t xml:space="preserve">Medical </w:t>
            </w:r>
            <w:r w:rsidR="00350F09" w:rsidRPr="002B771B">
              <w:rPr>
                <w:rFonts w:ascii="Arial Narrow" w:hAnsi="Arial Narrow"/>
                <w:sz w:val="20"/>
                <w:szCs w:val="20"/>
              </w:rPr>
              <w:t>Assistant</w:t>
            </w:r>
            <w:r w:rsidRPr="002B771B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p w14:paraId="64454C34" w14:textId="77777777" w:rsidR="00047131" w:rsidRPr="002B771B" w:rsidRDefault="00047131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Washington Orthopedics</w:t>
            </w:r>
          </w:p>
          <w:p w14:paraId="46DB3B6D" w14:textId="543D52AB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1900 Cooks Hill Rd, Centralia, WA 98531</w:t>
            </w:r>
          </w:p>
          <w:p w14:paraId="46C55B0C" w14:textId="11B89349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360-7360-2889</w:t>
            </w:r>
          </w:p>
          <w:p w14:paraId="5361A84C" w14:textId="1F74014F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Sandra Abbott</w:t>
            </w:r>
          </w:p>
          <w:p w14:paraId="7605870A" w14:textId="47CE0B22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March 2018 to August 2019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79A2D79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76F02D19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1F196E84" w14:textId="10CF2CA3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  <w:r w:rsidRPr="002B771B">
              <w:rPr>
                <w:rFonts w:ascii="Arial Narrow" w:hAnsi="Arial Narrow"/>
                <w:w w:val="105"/>
                <w:szCs w:val="20"/>
              </w:rPr>
              <w:t xml:space="preserve">Maintained data integrity and currency using Greenway EMR software. </w:t>
            </w:r>
          </w:p>
          <w:p w14:paraId="0FE86621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270E6416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i/>
                <w:iCs/>
                <w:w w:val="105"/>
                <w:szCs w:val="20"/>
              </w:rPr>
            </w:pPr>
          </w:p>
          <w:p w14:paraId="36EE887F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i/>
                <w:iCs/>
                <w:w w:val="105"/>
                <w:szCs w:val="20"/>
              </w:rPr>
            </w:pPr>
          </w:p>
          <w:p w14:paraId="4D1A745B" w14:textId="6E225A49" w:rsidR="00047131" w:rsidRPr="002B771B" w:rsidRDefault="00047131" w:rsidP="002B771B">
            <w:pPr>
              <w:jc w:val="right"/>
              <w:rPr>
                <w:rFonts w:ascii="Arial Narrow" w:hAnsi="Arial Narrow"/>
                <w:i/>
                <w:iCs/>
                <w:w w:val="105"/>
                <w:szCs w:val="20"/>
              </w:rPr>
            </w:pPr>
            <w:r w:rsidRPr="002B771B">
              <w:rPr>
                <w:rFonts w:ascii="Arial Narrow" w:hAnsi="Arial Narrow"/>
                <w:i/>
                <w:iCs/>
                <w:w w:val="105"/>
                <w:szCs w:val="20"/>
              </w:rPr>
              <w:t xml:space="preserve">Reason for Leaving: Relocated from Washington back to Alaska. </w:t>
            </w:r>
          </w:p>
        </w:tc>
      </w:tr>
      <w:tr w:rsidR="00047131" w:rsidRPr="002B771B" w14:paraId="1557D464" w14:textId="77777777" w:rsidTr="00127CF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599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69468B82" w14:textId="77777777" w:rsidR="00047131" w:rsidRPr="002B771B" w:rsidRDefault="00047131" w:rsidP="002B771B">
            <w:pPr>
              <w:pStyle w:val="Heading1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t>Medical Assistant</w:t>
            </w:r>
          </w:p>
          <w:p w14:paraId="5158F4B8" w14:textId="77777777" w:rsidR="00047131" w:rsidRPr="002B771B" w:rsidRDefault="00047131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Alaska Foot and Ankle</w:t>
            </w:r>
          </w:p>
          <w:p w14:paraId="20BF1170" w14:textId="48E3E6E2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2250 E 42</w:t>
            </w:r>
            <w:r w:rsidRPr="002B771B">
              <w:rPr>
                <w:rFonts w:ascii="Arial Narrow" w:hAnsi="Arial Narrow"/>
                <w:szCs w:val="20"/>
                <w:vertAlign w:val="superscript"/>
              </w:rPr>
              <w:t>nd</w:t>
            </w:r>
            <w:r w:rsidRPr="002B771B">
              <w:rPr>
                <w:rFonts w:ascii="Arial Narrow" w:hAnsi="Arial Narrow"/>
                <w:szCs w:val="20"/>
              </w:rPr>
              <w:t xml:space="preserve"> Ave, STE 200, Anchorage, AK 99508 </w:t>
            </w:r>
          </w:p>
          <w:p w14:paraId="24370EB8" w14:textId="42BFEB68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907-569-3668</w:t>
            </w:r>
          </w:p>
          <w:p w14:paraId="19D6EA4F" w14:textId="5839C692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Jacinta Gomez</w:t>
            </w:r>
          </w:p>
          <w:p w14:paraId="0E62B424" w14:textId="795E8D85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August 2017 to November 2017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766879C5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29382F01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31872D4A" w14:textId="21147779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  <w:r w:rsidRPr="002B771B">
              <w:rPr>
                <w:rFonts w:ascii="Arial Narrow" w:hAnsi="Arial Narrow"/>
                <w:w w:val="105"/>
                <w:szCs w:val="20"/>
              </w:rPr>
              <w:t xml:space="preserve">Navigated complex EMR systems to standardize assessment variables during temporary relocation. </w:t>
            </w:r>
          </w:p>
          <w:p w14:paraId="3FE7D1A2" w14:textId="77777777" w:rsidR="00047131" w:rsidRPr="002B771B" w:rsidRDefault="00047131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45052A6B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7BA573C9" w14:textId="1BC6B8FA" w:rsidR="00047131" w:rsidRPr="002B771B" w:rsidRDefault="00047131" w:rsidP="002B771B">
            <w:pPr>
              <w:jc w:val="right"/>
              <w:rPr>
                <w:rFonts w:ascii="Arial Narrow" w:hAnsi="Arial Narrow"/>
                <w:i/>
                <w:iCs/>
                <w:w w:val="105"/>
                <w:szCs w:val="20"/>
              </w:rPr>
            </w:pPr>
            <w:r w:rsidRPr="002B771B">
              <w:rPr>
                <w:rFonts w:ascii="Arial Narrow" w:hAnsi="Arial Narrow"/>
                <w:i/>
                <w:iCs/>
                <w:w w:val="105"/>
                <w:szCs w:val="20"/>
              </w:rPr>
              <w:t xml:space="preserve">Reason for Leaving: </w:t>
            </w:r>
            <w:r w:rsidR="00350F09" w:rsidRPr="002B771B">
              <w:rPr>
                <w:rFonts w:ascii="Arial Narrow" w:hAnsi="Arial Narrow"/>
                <w:i/>
                <w:iCs/>
                <w:w w:val="105"/>
                <w:szCs w:val="20"/>
              </w:rPr>
              <w:t xml:space="preserve">Temporary Relocation from Washington to Alaska, pregnant, so moved back to Washington. </w:t>
            </w:r>
          </w:p>
        </w:tc>
      </w:tr>
      <w:tr w:rsidR="00350F09" w:rsidRPr="002B771B" w14:paraId="787D2CB9" w14:textId="77777777" w:rsidTr="00127CF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599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04D67390" w14:textId="77777777" w:rsidR="00350F09" w:rsidRPr="002B771B" w:rsidRDefault="00350F09" w:rsidP="002B771B">
            <w:pPr>
              <w:pStyle w:val="Heading1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t>Clerk</w:t>
            </w:r>
          </w:p>
          <w:p w14:paraId="3D57567B" w14:textId="77777777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Nisqually Red Wind Casino</w:t>
            </w:r>
          </w:p>
          <w:p w14:paraId="7009F9B9" w14:textId="77777777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12819 Yelm Hwy SE, Olympia WA, 98513 </w:t>
            </w:r>
          </w:p>
          <w:p w14:paraId="20BBC08E" w14:textId="77777777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360-568-3668</w:t>
            </w:r>
          </w:p>
          <w:p w14:paraId="7667347D" w14:textId="77777777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Roger </w:t>
            </w:r>
          </w:p>
          <w:p w14:paraId="1350FF6C" w14:textId="6F24EB63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Cira 2016-2017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37080BE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69B0624E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6C3642A7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64B2E156" w14:textId="2EB83782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  <w:r w:rsidRPr="002B771B">
              <w:rPr>
                <w:rFonts w:ascii="Arial Narrow" w:hAnsi="Arial Narrow"/>
                <w:w w:val="105"/>
                <w:szCs w:val="20"/>
              </w:rPr>
              <w:t xml:space="preserve">Managed high-volume inventory levels and service data during peak operations. </w:t>
            </w:r>
          </w:p>
          <w:p w14:paraId="46DEB417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256395F9" w14:textId="7B1E0CE4" w:rsidR="00350F09" w:rsidRPr="002B771B" w:rsidRDefault="00350F09" w:rsidP="002B771B">
            <w:pPr>
              <w:jc w:val="right"/>
              <w:rPr>
                <w:rFonts w:ascii="Arial Narrow" w:hAnsi="Arial Narrow"/>
                <w:i/>
                <w:iCs/>
                <w:w w:val="105"/>
                <w:szCs w:val="20"/>
              </w:rPr>
            </w:pPr>
            <w:r w:rsidRPr="002B771B">
              <w:rPr>
                <w:rFonts w:ascii="Arial Narrow" w:hAnsi="Arial Narrow"/>
                <w:i/>
                <w:iCs/>
                <w:w w:val="105"/>
                <w:szCs w:val="20"/>
              </w:rPr>
              <w:t>Reason for Leaving: Obtained state certification for Medical Assisting.</w:t>
            </w:r>
          </w:p>
        </w:tc>
      </w:tr>
      <w:tr w:rsidR="00350F09" w:rsidRPr="002B771B" w14:paraId="2230DEEC" w14:textId="77777777" w:rsidTr="00127CF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599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466CA55E" w14:textId="77777777" w:rsidR="00350F09" w:rsidRPr="002B771B" w:rsidRDefault="00350F09" w:rsidP="002B771B">
            <w:pPr>
              <w:pStyle w:val="Heading1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lastRenderedPageBreak/>
              <w:t xml:space="preserve">Medical Assistant </w:t>
            </w:r>
          </w:p>
          <w:p w14:paraId="69637835" w14:textId="77777777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South Central Foundation Primary Care Center</w:t>
            </w:r>
          </w:p>
          <w:p w14:paraId="1C6FA3F1" w14:textId="29CA45E3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907-729-3000</w:t>
            </w:r>
          </w:p>
          <w:p w14:paraId="0B7BE70F" w14:textId="78CD492C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Katya Kramer</w:t>
            </w:r>
          </w:p>
          <w:p w14:paraId="77371B3C" w14:textId="5D94DE58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September 2013 to February 2014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4155364A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7D6E75D4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29E9A2CF" w14:textId="7D108294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  <w:r w:rsidRPr="002B771B">
              <w:rPr>
                <w:rFonts w:ascii="Arial Narrow" w:hAnsi="Arial Narrow"/>
                <w:w w:val="105"/>
                <w:szCs w:val="20"/>
              </w:rPr>
              <w:t xml:space="preserve">Documented patient information into CERNER EHR system with high precision. </w:t>
            </w:r>
          </w:p>
          <w:p w14:paraId="3F8D0D08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181CC150" w14:textId="755BDF51" w:rsidR="00350F09" w:rsidRPr="002B771B" w:rsidRDefault="00350F09" w:rsidP="002B771B">
            <w:pPr>
              <w:jc w:val="right"/>
              <w:rPr>
                <w:rFonts w:ascii="Arial Narrow" w:hAnsi="Arial Narrow"/>
                <w:i/>
                <w:iCs/>
                <w:w w:val="105"/>
                <w:szCs w:val="20"/>
              </w:rPr>
            </w:pPr>
            <w:r w:rsidRPr="002B771B">
              <w:rPr>
                <w:rFonts w:ascii="Arial Narrow" w:hAnsi="Arial Narrow"/>
                <w:i/>
                <w:iCs/>
                <w:w w:val="105"/>
                <w:szCs w:val="20"/>
              </w:rPr>
              <w:t xml:space="preserve">Reason for Leaving: Relocated from Alaska to Washington, had a baby. </w:t>
            </w:r>
          </w:p>
        </w:tc>
      </w:tr>
      <w:tr w:rsidR="00350F09" w:rsidRPr="002B771B" w14:paraId="1F4FE5E3" w14:textId="77777777" w:rsidTr="002B771B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176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2BF008D7" w14:textId="77777777" w:rsidR="00350F09" w:rsidRPr="002B771B" w:rsidRDefault="00350F09" w:rsidP="002B771B">
            <w:pPr>
              <w:pStyle w:val="Heading1"/>
              <w:rPr>
                <w:rFonts w:ascii="Arial Narrow" w:hAnsi="Arial Narrow"/>
                <w:sz w:val="20"/>
                <w:szCs w:val="20"/>
              </w:rPr>
            </w:pPr>
            <w:r w:rsidRPr="002B771B">
              <w:rPr>
                <w:rFonts w:ascii="Arial Narrow" w:hAnsi="Arial Narrow"/>
                <w:sz w:val="20"/>
                <w:szCs w:val="20"/>
              </w:rPr>
              <w:t>Server/ Student</w:t>
            </w:r>
          </w:p>
          <w:p w14:paraId="6F1233DB" w14:textId="77777777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>Ray’s place LLC</w:t>
            </w:r>
          </w:p>
          <w:p w14:paraId="4E7FFB54" w14:textId="2E75DE61" w:rsidR="00350F09" w:rsidRPr="002B771B" w:rsidRDefault="00350F09" w:rsidP="002B771B">
            <w:pPr>
              <w:rPr>
                <w:rFonts w:ascii="Arial Narrow" w:hAnsi="Arial Narrow"/>
                <w:szCs w:val="20"/>
              </w:rPr>
            </w:pPr>
            <w:r w:rsidRPr="002B771B">
              <w:rPr>
                <w:rFonts w:ascii="Arial Narrow" w:hAnsi="Arial Narrow"/>
                <w:szCs w:val="20"/>
              </w:rPr>
              <w:t xml:space="preserve">Circa 2012-2013 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9193731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66C60CFF" w14:textId="08B4BF3D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  <w:r w:rsidRPr="002B771B">
              <w:rPr>
                <w:rFonts w:ascii="Arial Narrow" w:hAnsi="Arial Narrow"/>
                <w:w w:val="105"/>
                <w:szCs w:val="20"/>
              </w:rPr>
              <w:t xml:space="preserve">Balanced academic responsibility with high-volume service work. </w:t>
            </w:r>
          </w:p>
          <w:p w14:paraId="6E056EE0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5B82E522" w14:textId="77777777" w:rsidR="00350F09" w:rsidRPr="002B771B" w:rsidRDefault="00350F09" w:rsidP="002B771B">
            <w:pPr>
              <w:jc w:val="both"/>
              <w:rPr>
                <w:rFonts w:ascii="Arial Narrow" w:hAnsi="Arial Narrow"/>
                <w:w w:val="105"/>
                <w:szCs w:val="20"/>
              </w:rPr>
            </w:pPr>
          </w:p>
          <w:p w14:paraId="1ED9A9B2" w14:textId="2912148A" w:rsidR="00350F09" w:rsidRPr="002B771B" w:rsidRDefault="002B771B" w:rsidP="002B771B">
            <w:pPr>
              <w:jc w:val="right"/>
              <w:rPr>
                <w:rFonts w:ascii="Arial Narrow" w:hAnsi="Arial Narrow"/>
                <w:i/>
                <w:iCs/>
                <w:w w:val="105"/>
                <w:szCs w:val="20"/>
              </w:rPr>
            </w:pPr>
            <w:r>
              <w:rPr>
                <w:rFonts w:ascii="Arial Narrow" w:hAnsi="Arial Narrow"/>
                <w:i/>
                <w:iCs/>
                <w:w w:val="105"/>
                <w:szCs w:val="20"/>
              </w:rPr>
              <w:t xml:space="preserve">Reason for Leaving: </w:t>
            </w:r>
            <w:r w:rsidR="00350F09" w:rsidRPr="002B771B">
              <w:rPr>
                <w:rFonts w:ascii="Arial Narrow" w:hAnsi="Arial Narrow"/>
                <w:i/>
                <w:iCs/>
                <w:w w:val="105"/>
                <w:szCs w:val="20"/>
              </w:rPr>
              <w:t xml:space="preserve">Gained initial Medical Assisting certification. </w:t>
            </w:r>
          </w:p>
        </w:tc>
      </w:tr>
    </w:tbl>
    <w:p w14:paraId="335E3B55" w14:textId="77777777" w:rsidR="00566C72" w:rsidRPr="002B771B" w:rsidRDefault="00566C72" w:rsidP="002B771B">
      <w:pPr>
        <w:jc w:val="both"/>
        <w:rPr>
          <w:rFonts w:ascii="Arial Narrow" w:hAnsi="Arial Narrow"/>
          <w:szCs w:val="20"/>
        </w:rPr>
      </w:pPr>
    </w:p>
    <w:sectPr w:rsidR="00566C72" w:rsidRPr="002B771B" w:rsidSect="00566C72">
      <w:pgSz w:w="12240" w:h="15840" w:code="1"/>
      <w:pgMar w:top="108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3FE30" w14:textId="77777777" w:rsidR="00BD23DC" w:rsidRDefault="00BD23DC" w:rsidP="00F316AD">
      <w:r>
        <w:separator/>
      </w:r>
    </w:p>
  </w:endnote>
  <w:endnote w:type="continuationSeparator" w:id="0">
    <w:p w14:paraId="6B309AF6" w14:textId="77777777" w:rsidR="00BD23DC" w:rsidRDefault="00BD23DC" w:rsidP="00F316AD">
      <w:r>
        <w:continuationSeparator/>
      </w:r>
    </w:p>
  </w:endnote>
  <w:endnote w:type="continuationNotice" w:id="1">
    <w:p w14:paraId="528475D2" w14:textId="77777777" w:rsidR="00BD23DC" w:rsidRDefault="00BD23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404E9" w14:textId="77777777" w:rsidR="00BD23DC" w:rsidRDefault="00BD23DC" w:rsidP="00F316AD">
      <w:r>
        <w:separator/>
      </w:r>
    </w:p>
  </w:footnote>
  <w:footnote w:type="continuationSeparator" w:id="0">
    <w:p w14:paraId="337936F6" w14:textId="77777777" w:rsidR="00BD23DC" w:rsidRDefault="00BD23DC" w:rsidP="00F316AD">
      <w:r>
        <w:continuationSeparator/>
      </w:r>
    </w:p>
  </w:footnote>
  <w:footnote w:type="continuationNotice" w:id="1">
    <w:p w14:paraId="0BB70231" w14:textId="77777777" w:rsidR="00BD23DC" w:rsidRDefault="00BD23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08FB363B"/>
    <w:multiLevelType w:val="hybridMultilevel"/>
    <w:tmpl w:val="0B6A5BAA"/>
    <w:lvl w:ilvl="0" w:tplc="067ACF94">
      <w:start w:val="1436"/>
      <w:numFmt w:val="bullet"/>
      <w:lvlText w:val=""/>
      <w:lvlJc w:val="left"/>
      <w:pPr>
        <w:ind w:left="495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1" w15:restartNumberingAfterBreak="0">
    <w:nsid w:val="0A882F8F"/>
    <w:multiLevelType w:val="hybridMultilevel"/>
    <w:tmpl w:val="F6803A88"/>
    <w:lvl w:ilvl="0" w:tplc="4F1C6436">
      <w:start w:val="907"/>
      <w:numFmt w:val="bullet"/>
      <w:lvlText w:val=""/>
      <w:lvlJc w:val="left"/>
      <w:pPr>
        <w:ind w:left="504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2" w15:restartNumberingAfterBreak="0">
    <w:nsid w:val="0C68140A"/>
    <w:multiLevelType w:val="hybridMultilevel"/>
    <w:tmpl w:val="F482DE56"/>
    <w:lvl w:ilvl="0" w:tplc="4F1C6436">
      <w:start w:val="907"/>
      <w:numFmt w:val="bullet"/>
      <w:lvlText w:val=""/>
      <w:lvlJc w:val="left"/>
      <w:pPr>
        <w:ind w:left="930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3" w15:restartNumberingAfterBreak="0">
    <w:nsid w:val="0E311557"/>
    <w:multiLevelType w:val="hybridMultilevel"/>
    <w:tmpl w:val="C1241002"/>
    <w:lvl w:ilvl="0" w:tplc="4F1C6436">
      <w:start w:val="907"/>
      <w:numFmt w:val="bullet"/>
      <w:lvlText w:val=""/>
      <w:lvlJc w:val="left"/>
      <w:pPr>
        <w:ind w:left="864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4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60590B"/>
    <w:multiLevelType w:val="hybridMultilevel"/>
    <w:tmpl w:val="7B8C44B4"/>
    <w:lvl w:ilvl="0" w:tplc="4F1C6436">
      <w:start w:val="907"/>
      <w:numFmt w:val="bullet"/>
      <w:lvlText w:val=""/>
      <w:lvlJc w:val="left"/>
      <w:pPr>
        <w:ind w:left="864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6" w15:restartNumberingAfterBreak="0">
    <w:nsid w:val="493F31C7"/>
    <w:multiLevelType w:val="hybridMultilevel"/>
    <w:tmpl w:val="A0BAA354"/>
    <w:lvl w:ilvl="0" w:tplc="4F1C6436">
      <w:start w:val="907"/>
      <w:numFmt w:val="bullet"/>
      <w:lvlText w:val=""/>
      <w:lvlJc w:val="left"/>
      <w:pPr>
        <w:ind w:left="864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548181109">
    <w:abstractNumId w:val="0"/>
  </w:num>
  <w:num w:numId="2" w16cid:durableId="1466386548">
    <w:abstractNumId w:val="1"/>
  </w:num>
  <w:num w:numId="3" w16cid:durableId="1121340193">
    <w:abstractNumId w:val="2"/>
  </w:num>
  <w:num w:numId="4" w16cid:durableId="549927600">
    <w:abstractNumId w:val="3"/>
  </w:num>
  <w:num w:numId="5" w16cid:durableId="1175456868">
    <w:abstractNumId w:val="8"/>
  </w:num>
  <w:num w:numId="6" w16cid:durableId="1633514835">
    <w:abstractNumId w:val="4"/>
  </w:num>
  <w:num w:numId="7" w16cid:durableId="702754153">
    <w:abstractNumId w:val="5"/>
  </w:num>
  <w:num w:numId="8" w16cid:durableId="1467625787">
    <w:abstractNumId w:val="6"/>
  </w:num>
  <w:num w:numId="9" w16cid:durableId="676270510">
    <w:abstractNumId w:val="7"/>
  </w:num>
  <w:num w:numId="10" w16cid:durableId="428047739">
    <w:abstractNumId w:val="9"/>
  </w:num>
  <w:num w:numId="11" w16cid:durableId="1619487146">
    <w:abstractNumId w:val="14"/>
  </w:num>
  <w:num w:numId="12" w16cid:durableId="1704939118">
    <w:abstractNumId w:val="11"/>
  </w:num>
  <w:num w:numId="13" w16cid:durableId="2058581483">
    <w:abstractNumId w:val="13"/>
  </w:num>
  <w:num w:numId="14" w16cid:durableId="466359385">
    <w:abstractNumId w:val="16"/>
  </w:num>
  <w:num w:numId="15" w16cid:durableId="579564309">
    <w:abstractNumId w:val="15"/>
  </w:num>
  <w:num w:numId="16" w16cid:durableId="840894110">
    <w:abstractNumId w:val="12"/>
  </w:num>
  <w:num w:numId="17" w16cid:durableId="1319193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B7"/>
    <w:rsid w:val="00003BB9"/>
    <w:rsid w:val="000434BA"/>
    <w:rsid w:val="00047131"/>
    <w:rsid w:val="0006263C"/>
    <w:rsid w:val="000902C1"/>
    <w:rsid w:val="000B131D"/>
    <w:rsid w:val="000D7C65"/>
    <w:rsid w:val="000E1D44"/>
    <w:rsid w:val="0011242E"/>
    <w:rsid w:val="001213BA"/>
    <w:rsid w:val="00127CF8"/>
    <w:rsid w:val="00136F3E"/>
    <w:rsid w:val="00166381"/>
    <w:rsid w:val="001705BA"/>
    <w:rsid w:val="001864DC"/>
    <w:rsid w:val="001C2A37"/>
    <w:rsid w:val="001E52C1"/>
    <w:rsid w:val="002045CB"/>
    <w:rsid w:val="0020696E"/>
    <w:rsid w:val="00222F66"/>
    <w:rsid w:val="002356A2"/>
    <w:rsid w:val="00247C1A"/>
    <w:rsid w:val="00285AC5"/>
    <w:rsid w:val="002B10C3"/>
    <w:rsid w:val="002B771B"/>
    <w:rsid w:val="002D12DA"/>
    <w:rsid w:val="002D4A86"/>
    <w:rsid w:val="002E1D16"/>
    <w:rsid w:val="003019B2"/>
    <w:rsid w:val="00313878"/>
    <w:rsid w:val="0034687F"/>
    <w:rsid w:val="0034688D"/>
    <w:rsid w:val="00350F09"/>
    <w:rsid w:val="00357ED7"/>
    <w:rsid w:val="00372149"/>
    <w:rsid w:val="003B7DB7"/>
    <w:rsid w:val="003D771D"/>
    <w:rsid w:val="003F05EF"/>
    <w:rsid w:val="0040233B"/>
    <w:rsid w:val="00425619"/>
    <w:rsid w:val="0046216D"/>
    <w:rsid w:val="00476DE0"/>
    <w:rsid w:val="004A2A78"/>
    <w:rsid w:val="004C171F"/>
    <w:rsid w:val="004C6179"/>
    <w:rsid w:val="004D0C0F"/>
    <w:rsid w:val="004F222B"/>
    <w:rsid w:val="004F5F22"/>
    <w:rsid w:val="00511A6E"/>
    <w:rsid w:val="005359D7"/>
    <w:rsid w:val="00552D20"/>
    <w:rsid w:val="00566C72"/>
    <w:rsid w:val="00573DA5"/>
    <w:rsid w:val="0057534A"/>
    <w:rsid w:val="005856F0"/>
    <w:rsid w:val="005A1F1C"/>
    <w:rsid w:val="00605A5B"/>
    <w:rsid w:val="0066141D"/>
    <w:rsid w:val="006A01F5"/>
    <w:rsid w:val="006A1B48"/>
    <w:rsid w:val="006B1FC6"/>
    <w:rsid w:val="006C60E6"/>
    <w:rsid w:val="006D2195"/>
    <w:rsid w:val="006E70D3"/>
    <w:rsid w:val="00741963"/>
    <w:rsid w:val="0075458C"/>
    <w:rsid w:val="00772539"/>
    <w:rsid w:val="00791510"/>
    <w:rsid w:val="007B0F94"/>
    <w:rsid w:val="007C605D"/>
    <w:rsid w:val="0083302B"/>
    <w:rsid w:val="0087637A"/>
    <w:rsid w:val="008B095A"/>
    <w:rsid w:val="008C58C0"/>
    <w:rsid w:val="008E1D8F"/>
    <w:rsid w:val="008E3992"/>
    <w:rsid w:val="008F7B86"/>
    <w:rsid w:val="009021F9"/>
    <w:rsid w:val="009147D9"/>
    <w:rsid w:val="00951C4B"/>
    <w:rsid w:val="009B6F11"/>
    <w:rsid w:val="009E3C0B"/>
    <w:rsid w:val="00A267F8"/>
    <w:rsid w:val="00A77921"/>
    <w:rsid w:val="00A97B30"/>
    <w:rsid w:val="00AA11F3"/>
    <w:rsid w:val="00AF0801"/>
    <w:rsid w:val="00B575FB"/>
    <w:rsid w:val="00B57CF0"/>
    <w:rsid w:val="00B94E41"/>
    <w:rsid w:val="00BC5B49"/>
    <w:rsid w:val="00BD23DC"/>
    <w:rsid w:val="00BF3FFF"/>
    <w:rsid w:val="00C00D2B"/>
    <w:rsid w:val="00C1095A"/>
    <w:rsid w:val="00C41261"/>
    <w:rsid w:val="00C55D85"/>
    <w:rsid w:val="00CA1480"/>
    <w:rsid w:val="00CA2273"/>
    <w:rsid w:val="00CA7D10"/>
    <w:rsid w:val="00CD50FD"/>
    <w:rsid w:val="00CF6848"/>
    <w:rsid w:val="00D025DA"/>
    <w:rsid w:val="00D17EE7"/>
    <w:rsid w:val="00D266D4"/>
    <w:rsid w:val="00D47124"/>
    <w:rsid w:val="00D5682E"/>
    <w:rsid w:val="00D74B86"/>
    <w:rsid w:val="00DB0742"/>
    <w:rsid w:val="00DD5D7B"/>
    <w:rsid w:val="00DD5F82"/>
    <w:rsid w:val="00DD6228"/>
    <w:rsid w:val="00E61FA3"/>
    <w:rsid w:val="00E62868"/>
    <w:rsid w:val="00E67CDA"/>
    <w:rsid w:val="00E76BE2"/>
    <w:rsid w:val="00E8212E"/>
    <w:rsid w:val="00E839D7"/>
    <w:rsid w:val="00ED6E05"/>
    <w:rsid w:val="00EF45F5"/>
    <w:rsid w:val="00F00B66"/>
    <w:rsid w:val="00F03B21"/>
    <w:rsid w:val="00F316AD"/>
    <w:rsid w:val="00F40269"/>
    <w:rsid w:val="00F4501B"/>
    <w:rsid w:val="00F50300"/>
    <w:rsid w:val="00FB0F63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F731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03BB9"/>
    <w:pPr>
      <w:ind w:left="144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link w:val="Heading2Ch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003BB9"/>
    <w:pPr>
      <w:ind w:left="144"/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itle">
    <w:name w:val="Subtitle"/>
    <w:basedOn w:val="Normal"/>
    <w:next w:val="Normal"/>
    <w:link w:val="SubtitleChar"/>
    <w:uiPriority w:val="1"/>
    <w:rsid w:val="00003BB9"/>
    <w:pPr>
      <w:ind w:left="0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e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PlainTable2">
    <w:name w:val="Plain Table 2"/>
    <w:basedOn w:val="Table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semiHidden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character" w:styleId="Hyperlink">
    <w:name w:val="Hyperlink"/>
    <w:basedOn w:val="DefaultParagraphFont"/>
    <w:uiPriority w:val="99"/>
    <w:unhideWhenUsed/>
    <w:rsid w:val="003B7DB7"/>
    <w:rPr>
      <w:color w:val="F7B61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D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2D2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ashe-love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shelove6969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hem\AppData\Roaming\Microsoft\Templates\Classic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03E4911F9E4B19ADDDE5405BA5D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AEDDA-57F3-4E56-BF2C-9A522856F1E1}"/>
      </w:docPartPr>
      <w:docPartBody>
        <w:p w:rsidR="0070416D" w:rsidRDefault="0070416D">
          <w:pPr>
            <w:pStyle w:val="CE03E4911F9E4B19ADDDE5405BA5D66B"/>
          </w:pPr>
          <w:r>
            <w:rPr>
              <w:noProof/>
            </w:rPr>
            <w:t>Education</w:t>
          </w:r>
        </w:p>
      </w:docPartBody>
    </w:docPart>
    <w:docPart>
      <w:docPartPr>
        <w:name w:val="09349B7C695D4672A16F8A9E393D5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50840-C4DD-447F-9F3D-99F4E33A72AC}"/>
      </w:docPartPr>
      <w:docPartBody>
        <w:p w:rsidR="0070416D" w:rsidRDefault="0070416D">
          <w:pPr>
            <w:pStyle w:val="09349B7C695D4672A16F8A9E393D5924"/>
          </w:pPr>
          <w:r>
            <w:rPr>
              <w:noProof/>
            </w:rPr>
            <w:t>Key 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6D"/>
    <w:rsid w:val="0070416D"/>
    <w:rsid w:val="00AA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qFormat/>
    <w:pPr>
      <w:keepNext w:val="0"/>
      <w:keepLines w:val="0"/>
      <w:spacing w:before="0" w:after="120" w:line="240" w:lineRule="auto"/>
      <w:ind w:left="144"/>
      <w:outlineLvl w:val="2"/>
    </w:pPr>
    <w:rPr>
      <w:rFonts w:eastAsiaTheme="minorHAnsi" w:cs="Times New Roman (Body CS)"/>
      <w:b/>
      <w:color w:val="000000" w:themeColor="text1"/>
      <w:kern w:val="0"/>
      <w:sz w:val="2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color w:val="77206D" w:themeColor="accent5" w:themeShade="BF"/>
    </w:rPr>
  </w:style>
  <w:style w:type="paragraph" w:customStyle="1" w:styleId="C6418DD67D7443C28DB389339B331ED4">
    <w:name w:val="C6418DD67D7443C28DB389339B331ED4"/>
  </w:style>
  <w:style w:type="paragraph" w:customStyle="1" w:styleId="6D279A33B1BC4F51BC2EF843B8CF1742">
    <w:name w:val="6D279A33B1BC4F51BC2EF843B8CF1742"/>
  </w:style>
  <w:style w:type="paragraph" w:customStyle="1" w:styleId="149F376F1E824B0CB2C4CC8C5A994A8F">
    <w:name w:val="149F376F1E824B0CB2C4CC8C5A994A8F"/>
  </w:style>
  <w:style w:type="paragraph" w:customStyle="1" w:styleId="03C1FA2A41B14F3682A0202BC9C37FDD">
    <w:name w:val="03C1FA2A41B14F3682A0202BC9C37FDD"/>
  </w:style>
  <w:style w:type="paragraph" w:customStyle="1" w:styleId="48E00F88617148AC9AA8C1732E65A42C">
    <w:name w:val="48E00F88617148AC9AA8C1732E65A42C"/>
  </w:style>
  <w:style w:type="paragraph" w:customStyle="1" w:styleId="03F20AA1199C484F90AA14E41E813A4A">
    <w:name w:val="03F20AA1199C484F90AA14E41E813A4A"/>
  </w:style>
  <w:style w:type="paragraph" w:customStyle="1" w:styleId="FEE91B10C3D04EA589CEE263761A5FA5">
    <w:name w:val="FEE91B10C3D04EA589CEE263761A5FA5"/>
  </w:style>
  <w:style w:type="paragraph" w:customStyle="1" w:styleId="CE03E4911F9E4B19ADDDE5405BA5D66B">
    <w:name w:val="CE03E4911F9E4B19ADDDE5405BA5D66B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inorHAnsi" w:hAnsiTheme="majorHAnsi" w:cs="Times New Roman (Body CS)"/>
      <w:b/>
      <w:color w:val="000000" w:themeColor="text1"/>
      <w:kern w:val="0"/>
      <w:sz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B9F8A11C1F004219BA1C427E5DEE23F3">
    <w:name w:val="B9F8A11C1F004219BA1C427E5DEE23F3"/>
  </w:style>
  <w:style w:type="paragraph" w:customStyle="1" w:styleId="C80CB6571E9E4BDFBD90D95F8931CE99">
    <w:name w:val="C80CB6571E9E4BDFBD90D95F8931CE99"/>
  </w:style>
  <w:style w:type="paragraph" w:customStyle="1" w:styleId="7B3D2F0F436048E99ACDDDA38D312CA7">
    <w:name w:val="7B3D2F0F436048E99ACDDDA38D312CA7"/>
  </w:style>
  <w:style w:type="paragraph" w:customStyle="1" w:styleId="0D9169ADB7414E09A31FA2619E09BF88">
    <w:name w:val="0D9169ADB7414E09A31FA2619E09BF88"/>
  </w:style>
  <w:style w:type="paragraph" w:customStyle="1" w:styleId="09349B7C695D4672A16F8A9E393D5924">
    <w:name w:val="09349B7C695D4672A16F8A9E393D5924"/>
  </w:style>
  <w:style w:type="paragraph" w:customStyle="1" w:styleId="93E6C0E27CB54BA89ACD39498C433835">
    <w:name w:val="93E6C0E27CB54BA89ACD39498C433835"/>
  </w:style>
  <w:style w:type="paragraph" w:customStyle="1" w:styleId="7491A76437CB43D88A7A0EDD0B471439">
    <w:name w:val="7491A76437CB43D88A7A0EDD0B471439"/>
  </w:style>
  <w:style w:type="paragraph" w:customStyle="1" w:styleId="E23FB468FBF04490A2A7BAC017B52F54">
    <w:name w:val="E23FB468FBF04490A2A7BAC017B52F54"/>
  </w:style>
  <w:style w:type="paragraph" w:customStyle="1" w:styleId="9455B6F80B9D4BB7A311ECE8761702EB">
    <w:name w:val="9455B6F80B9D4BB7A311ECE8761702EB"/>
  </w:style>
  <w:style w:type="paragraph" w:customStyle="1" w:styleId="0F19BFF3166F4115942E421133EA9C51">
    <w:name w:val="0F19BFF3166F4115942E421133EA9C51"/>
  </w:style>
  <w:style w:type="paragraph" w:customStyle="1" w:styleId="D2F24D8C727642FAB74FD9347FC4EBE4">
    <w:name w:val="D2F24D8C727642FAB74FD9347FC4EBE4"/>
  </w:style>
  <w:style w:type="paragraph" w:customStyle="1" w:styleId="4876101DACEB49DFB0932C5475FBCB62">
    <w:name w:val="4876101DACEB49DFB0932C5475FBCB62"/>
  </w:style>
  <w:style w:type="paragraph" w:customStyle="1" w:styleId="AA6BAC6F69F248B8BDD9643054E188A6">
    <w:name w:val="AA6BAC6F69F248B8BDD9643054E188A6"/>
  </w:style>
  <w:style w:type="paragraph" w:customStyle="1" w:styleId="BBA908EA7FC4469F95D64ADE94B0FCEC">
    <w:name w:val="BBA908EA7FC4469F95D64ADE94B0FCEC"/>
  </w:style>
  <w:style w:type="paragraph" w:customStyle="1" w:styleId="825D8694DB5F4F43A48899629C8DAA6B">
    <w:name w:val="825D8694DB5F4F43A48899629C8DAA6B"/>
  </w:style>
  <w:style w:type="paragraph" w:customStyle="1" w:styleId="E325E32B5ABE4690AC4F824705850BDE">
    <w:name w:val="E325E32B5ABE4690AC4F824705850BDE"/>
  </w:style>
  <w:style w:type="paragraph" w:customStyle="1" w:styleId="7ECBA270BA7947ACB90A399434503945">
    <w:name w:val="7ECBA270BA7947ACB90A399434503945"/>
  </w:style>
  <w:style w:type="paragraph" w:customStyle="1" w:styleId="1224DE7F5EF446A0861280863828B37A">
    <w:name w:val="1224DE7F5EF446A0861280863828B37A"/>
  </w:style>
  <w:style w:type="paragraph" w:customStyle="1" w:styleId="F6D820FAAF2E45BDB309B8B63EBF3F8D">
    <w:name w:val="F6D820FAAF2E45BDB309B8B63EBF3F8D"/>
  </w:style>
  <w:style w:type="paragraph" w:customStyle="1" w:styleId="F4C7766D56A94011BA65300930BDE077">
    <w:name w:val="F4C7766D56A94011BA65300930BDE077"/>
  </w:style>
  <w:style w:type="paragraph" w:customStyle="1" w:styleId="0C7B9758A6514BBEB43D867BF3E1B477">
    <w:name w:val="0C7B9758A6514BBEB43D867BF3E1B477"/>
  </w:style>
  <w:style w:type="paragraph" w:customStyle="1" w:styleId="699B7F6C3247400887D715DA878B5F6C">
    <w:name w:val="699B7F6C3247400887D715DA878B5F6C"/>
  </w:style>
  <w:style w:type="paragraph" w:customStyle="1" w:styleId="0DF5EB1F2B6C4C93859180C124544087">
    <w:name w:val="0DF5EB1F2B6C4C93859180C124544087"/>
  </w:style>
  <w:style w:type="paragraph" w:customStyle="1" w:styleId="F4B64A7FBAE043D1959D0A0BA58BA593">
    <w:name w:val="F4B64A7FBAE043D1959D0A0BA58BA593"/>
  </w:style>
  <w:style w:type="paragraph" w:customStyle="1" w:styleId="E7A8939D0486460B8B228E83DB8D810E">
    <w:name w:val="E7A8939D0486460B8B228E83DB8D810E"/>
  </w:style>
  <w:style w:type="paragraph" w:customStyle="1" w:styleId="A27E123B0A1D4BFE8935EBDCD0575C59">
    <w:name w:val="A27E123B0A1D4BFE8935EBDCD0575C59"/>
  </w:style>
  <w:style w:type="paragraph" w:customStyle="1" w:styleId="8843C6AD4BD74CC290E1A7A22ED4D33D">
    <w:name w:val="8843C6AD4BD74CC290E1A7A22ED4D3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7EC103-55B8-4B86-A388-F90FFBE50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760F549-01C0-4075-AC18-B7E1B5A47B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C0507F-CC9A-4569-A30F-DFD67EC8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management resume</Template>
  <TotalTime>0</TotalTime>
  <Pages>4</Pages>
  <Words>846</Words>
  <Characters>5791</Characters>
  <Application>Microsoft Office Word</Application>
  <DocSecurity>0</DocSecurity>
  <Lines>263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2026-03-09T15:46:00Z</dcterms:created>
  <dcterms:modified xsi:type="dcterms:W3CDTF">2026-03-09T17:02:00Z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